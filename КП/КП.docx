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E10" w:rsidRPr="00AF0751" w:rsidRDefault="00254E10" w:rsidP="004A4D12">
      <w:pPr>
        <w:pStyle w:val="af0"/>
        <w:spacing w:line="276" w:lineRule="auto"/>
        <w:jc w:val="center"/>
        <w:rPr>
          <w:b w:val="0"/>
          <w:caps/>
          <w:sz w:val="28"/>
          <w:szCs w:val="28"/>
        </w:rPr>
      </w:pPr>
      <w:bookmarkStart w:id="0" w:name="_Toc323928220"/>
      <w:bookmarkStart w:id="1" w:name="_Toc324070831"/>
      <w:r w:rsidRPr="00AF0751">
        <w:rPr>
          <w:b w:val="0"/>
          <w:caps/>
          <w:sz w:val="28"/>
          <w:szCs w:val="28"/>
        </w:rPr>
        <w:t>Державний вищий навчальний заклад</w:t>
      </w:r>
    </w:p>
    <w:p w:rsidR="00254E10" w:rsidRPr="00AF0751" w:rsidRDefault="00254E10" w:rsidP="00254E10">
      <w:pPr>
        <w:pStyle w:val="af0"/>
        <w:spacing w:line="360" w:lineRule="auto"/>
        <w:jc w:val="center"/>
        <w:rPr>
          <w:b w:val="0"/>
          <w:caps/>
          <w:sz w:val="28"/>
          <w:szCs w:val="28"/>
        </w:rPr>
      </w:pPr>
      <w:r w:rsidRPr="00AF0751">
        <w:rPr>
          <w:b w:val="0"/>
          <w:caps/>
          <w:sz w:val="28"/>
          <w:szCs w:val="28"/>
        </w:rPr>
        <w:t>«Чернівецький політехнічний коледж»</w:t>
      </w:r>
    </w:p>
    <w:p w:rsidR="00254E10" w:rsidRPr="00AF0751" w:rsidRDefault="00254E10" w:rsidP="00254E10">
      <w:pPr>
        <w:ind w:firstLine="0"/>
        <w:jc w:val="center"/>
        <w:rPr>
          <w:szCs w:val="28"/>
        </w:rPr>
      </w:pPr>
    </w:p>
    <w:p w:rsidR="00254E10" w:rsidRPr="00AF0751" w:rsidRDefault="00254E10" w:rsidP="00254E10">
      <w:pPr>
        <w:ind w:firstLine="0"/>
        <w:jc w:val="center"/>
        <w:rPr>
          <w:szCs w:val="28"/>
        </w:rPr>
      </w:pPr>
      <w:r w:rsidRPr="00AF0751">
        <w:rPr>
          <w:szCs w:val="28"/>
        </w:rPr>
        <w:t xml:space="preserve">Циклова комісія </w:t>
      </w:r>
      <w:r w:rsidR="00676CFF" w:rsidRPr="00AF0751">
        <w:rPr>
          <w:szCs w:val="28"/>
        </w:rPr>
        <w:t>інженерії програмного забезпечення</w:t>
      </w:r>
    </w:p>
    <w:p w:rsidR="00254E10" w:rsidRPr="00AF0751" w:rsidRDefault="00254E10" w:rsidP="00254E10">
      <w:pPr>
        <w:ind w:firstLine="0"/>
        <w:jc w:val="center"/>
        <w:rPr>
          <w:szCs w:val="28"/>
        </w:rPr>
      </w:pPr>
    </w:p>
    <w:p w:rsidR="00254E10" w:rsidRPr="00AF0751" w:rsidRDefault="00254E10" w:rsidP="00254E10">
      <w:pPr>
        <w:ind w:firstLine="0"/>
        <w:jc w:val="center"/>
        <w:rPr>
          <w:szCs w:val="28"/>
        </w:rPr>
      </w:pPr>
    </w:p>
    <w:p w:rsidR="00254E10" w:rsidRPr="00AF0751" w:rsidRDefault="00254E10" w:rsidP="00254E10">
      <w:pPr>
        <w:ind w:firstLine="0"/>
        <w:jc w:val="center"/>
        <w:rPr>
          <w:szCs w:val="28"/>
        </w:rPr>
      </w:pPr>
    </w:p>
    <w:p w:rsidR="00254E10" w:rsidRPr="00AF0751" w:rsidRDefault="00254E10" w:rsidP="00254E10">
      <w:pPr>
        <w:ind w:firstLine="0"/>
        <w:jc w:val="center"/>
        <w:rPr>
          <w:szCs w:val="28"/>
        </w:rPr>
      </w:pPr>
    </w:p>
    <w:p w:rsidR="00254E10" w:rsidRPr="00AF0751" w:rsidRDefault="00254E10" w:rsidP="00254E10">
      <w:pPr>
        <w:ind w:firstLine="0"/>
        <w:jc w:val="center"/>
        <w:rPr>
          <w:szCs w:val="28"/>
        </w:rPr>
      </w:pPr>
    </w:p>
    <w:p w:rsidR="00254E10" w:rsidRPr="00AF0751" w:rsidRDefault="00254E10" w:rsidP="00254E10">
      <w:pPr>
        <w:ind w:firstLine="0"/>
        <w:jc w:val="center"/>
        <w:rPr>
          <w:b/>
        </w:rPr>
      </w:pPr>
      <w:r w:rsidRPr="00AF0751">
        <w:rPr>
          <w:b/>
        </w:rPr>
        <w:t>КУРСОВИЙ ПРОЕКТ</w:t>
      </w:r>
    </w:p>
    <w:p w:rsidR="00254E10" w:rsidRPr="00AF0751" w:rsidRDefault="00254E10" w:rsidP="00254E10">
      <w:pPr>
        <w:ind w:firstLine="0"/>
        <w:jc w:val="center"/>
      </w:pPr>
      <w:r w:rsidRPr="00AF0751">
        <w:t>з навчальної дисципліни «Об’єктно-орієнтоване програмування»</w:t>
      </w:r>
    </w:p>
    <w:p w:rsidR="00254E10" w:rsidRPr="00AF0751" w:rsidRDefault="00254E10" w:rsidP="00254E10">
      <w:pPr>
        <w:ind w:firstLine="0"/>
        <w:jc w:val="center"/>
      </w:pPr>
      <w:r w:rsidRPr="00AF0751">
        <w:t xml:space="preserve">на тему: </w:t>
      </w:r>
      <w:r w:rsidR="00BF50DF">
        <w:rPr>
          <w:szCs w:val="20"/>
          <w:shd w:val="clear" w:color="auto" w:fill="FFFFFF"/>
        </w:rPr>
        <w:t>«Запис на ремонт авто»</w:t>
      </w:r>
    </w:p>
    <w:p w:rsidR="00254E10" w:rsidRPr="00AF0751" w:rsidRDefault="00254E10" w:rsidP="00254E10">
      <w:pPr>
        <w:ind w:firstLine="0"/>
        <w:jc w:val="center"/>
      </w:pPr>
    </w:p>
    <w:p w:rsidR="00254E10" w:rsidRPr="00AF0751" w:rsidRDefault="00254E10" w:rsidP="00254E10">
      <w:pPr>
        <w:ind w:firstLine="0"/>
        <w:jc w:val="center"/>
      </w:pPr>
    </w:p>
    <w:p w:rsidR="00254E10" w:rsidRPr="00AF0751" w:rsidRDefault="00254E10" w:rsidP="00254E10">
      <w:pPr>
        <w:ind w:firstLine="0"/>
        <w:jc w:val="center"/>
      </w:pPr>
    </w:p>
    <w:p w:rsidR="00254E10" w:rsidRPr="00AF0751" w:rsidRDefault="00254E10" w:rsidP="00254E10">
      <w:pPr>
        <w:ind w:firstLine="0"/>
        <w:jc w:val="center"/>
      </w:pPr>
    </w:p>
    <w:p w:rsidR="00254E10" w:rsidRPr="00AF0751" w:rsidRDefault="00254E10" w:rsidP="00254E10">
      <w:pPr>
        <w:ind w:firstLine="0"/>
        <w:jc w:val="center"/>
      </w:pPr>
    </w:p>
    <w:p w:rsidR="00254E10" w:rsidRPr="00AF0751" w:rsidRDefault="00254E10" w:rsidP="00524B92">
      <w:pPr>
        <w:ind w:left="5103" w:firstLine="0"/>
        <w:rPr>
          <w:szCs w:val="28"/>
        </w:rPr>
      </w:pPr>
      <w:r w:rsidRPr="00AF0751">
        <w:rPr>
          <w:szCs w:val="28"/>
        </w:rPr>
        <w:t>Студента I</w:t>
      </w:r>
      <w:r w:rsidR="00524B92" w:rsidRPr="00AF0751">
        <w:rPr>
          <w:szCs w:val="28"/>
        </w:rPr>
        <w:t>ІІ</w:t>
      </w:r>
      <w:r w:rsidRPr="00AF0751">
        <w:rPr>
          <w:szCs w:val="28"/>
        </w:rPr>
        <w:t xml:space="preserve"> курсу 5</w:t>
      </w:r>
      <w:r w:rsidR="00524B92" w:rsidRPr="00AF0751">
        <w:rPr>
          <w:szCs w:val="28"/>
        </w:rPr>
        <w:t>3</w:t>
      </w:r>
      <w:r w:rsidR="004A4D12" w:rsidRPr="00AF0751">
        <w:rPr>
          <w:szCs w:val="28"/>
        </w:rPr>
        <w:t>1</w:t>
      </w:r>
      <w:r w:rsidRPr="00AF0751">
        <w:rPr>
          <w:szCs w:val="28"/>
        </w:rPr>
        <w:t xml:space="preserve"> групи</w:t>
      </w:r>
    </w:p>
    <w:p w:rsidR="00254E10" w:rsidRPr="00AF0751" w:rsidRDefault="00254E10" w:rsidP="00524B92">
      <w:pPr>
        <w:ind w:left="5103" w:firstLine="0"/>
        <w:rPr>
          <w:szCs w:val="28"/>
        </w:rPr>
      </w:pPr>
      <w:r w:rsidRPr="00AF0751">
        <w:rPr>
          <w:szCs w:val="28"/>
        </w:rPr>
        <w:t xml:space="preserve">спеціальності </w:t>
      </w:r>
      <w:r w:rsidR="00524B92" w:rsidRPr="00AF0751">
        <w:rPr>
          <w:szCs w:val="28"/>
        </w:rPr>
        <w:t>121</w:t>
      </w:r>
    </w:p>
    <w:p w:rsidR="009675CD" w:rsidRPr="00AF0751" w:rsidRDefault="009675CD" w:rsidP="00524B92">
      <w:pPr>
        <w:ind w:left="5103" w:firstLine="0"/>
        <w:rPr>
          <w:szCs w:val="28"/>
        </w:rPr>
      </w:pPr>
      <w:r w:rsidRPr="00AF0751">
        <w:rPr>
          <w:szCs w:val="28"/>
        </w:rPr>
        <w:t>«</w:t>
      </w:r>
      <w:r w:rsidR="00524B92" w:rsidRPr="00AF0751">
        <w:rPr>
          <w:szCs w:val="28"/>
        </w:rPr>
        <w:t>Інженерія</w:t>
      </w:r>
      <w:r w:rsidRPr="00AF0751">
        <w:rPr>
          <w:szCs w:val="28"/>
        </w:rPr>
        <w:t xml:space="preserve"> програмного забезпечення»</w:t>
      </w:r>
    </w:p>
    <w:p w:rsidR="00254E10" w:rsidRPr="00AF0751" w:rsidRDefault="00C248C3" w:rsidP="00524B92">
      <w:pPr>
        <w:ind w:left="5103" w:firstLine="0"/>
        <w:rPr>
          <w:sz w:val="22"/>
          <w:vertAlign w:val="superscript"/>
        </w:rPr>
      </w:pPr>
      <w:r>
        <w:rPr>
          <w:szCs w:val="28"/>
        </w:rPr>
        <w:t>Швеця Є. В.</w:t>
      </w:r>
    </w:p>
    <w:p w:rsidR="00254E10" w:rsidRPr="00AF0751" w:rsidRDefault="00254E10" w:rsidP="00524B92">
      <w:pPr>
        <w:ind w:left="5103" w:firstLine="0"/>
        <w:rPr>
          <w:szCs w:val="28"/>
        </w:rPr>
      </w:pPr>
      <w:r w:rsidRPr="00AF0751">
        <w:rPr>
          <w:szCs w:val="28"/>
        </w:rPr>
        <w:t>Керівник Гуменна Т.М.</w:t>
      </w:r>
    </w:p>
    <w:p w:rsidR="00254E10" w:rsidRPr="00AF0751" w:rsidRDefault="00254E10" w:rsidP="00524B92">
      <w:pPr>
        <w:ind w:left="5103" w:firstLine="0"/>
        <w:jc w:val="center"/>
        <w:rPr>
          <w:szCs w:val="28"/>
        </w:rPr>
      </w:pPr>
    </w:p>
    <w:p w:rsidR="00524B92" w:rsidRPr="00AF0751" w:rsidRDefault="00524B92" w:rsidP="00524B92">
      <w:pPr>
        <w:ind w:left="5103" w:firstLine="0"/>
        <w:jc w:val="center"/>
        <w:rPr>
          <w:szCs w:val="28"/>
        </w:rPr>
      </w:pPr>
    </w:p>
    <w:p w:rsidR="00524B92" w:rsidRPr="00AF0751" w:rsidRDefault="00524B92" w:rsidP="00524B92">
      <w:pPr>
        <w:ind w:left="5103" w:firstLine="0"/>
        <w:jc w:val="center"/>
        <w:rPr>
          <w:szCs w:val="28"/>
        </w:rPr>
      </w:pPr>
    </w:p>
    <w:p w:rsidR="00524B92" w:rsidRPr="00AF0751" w:rsidRDefault="00524B92" w:rsidP="00524B92">
      <w:pPr>
        <w:ind w:left="5103" w:firstLine="0"/>
        <w:jc w:val="center"/>
        <w:rPr>
          <w:szCs w:val="28"/>
        </w:rPr>
      </w:pPr>
    </w:p>
    <w:p w:rsidR="00524B92" w:rsidRPr="00AF0751" w:rsidRDefault="00524B92" w:rsidP="00524B92">
      <w:pPr>
        <w:ind w:left="5103" w:firstLine="0"/>
        <w:jc w:val="center"/>
        <w:rPr>
          <w:szCs w:val="28"/>
        </w:rPr>
      </w:pPr>
    </w:p>
    <w:p w:rsidR="00524B92" w:rsidRPr="00AF0751" w:rsidRDefault="00524B92" w:rsidP="00524B92">
      <w:pPr>
        <w:ind w:left="5103" w:firstLine="0"/>
        <w:jc w:val="center"/>
        <w:rPr>
          <w:szCs w:val="28"/>
        </w:rPr>
      </w:pPr>
    </w:p>
    <w:p w:rsidR="00524B92" w:rsidRPr="00AF0751" w:rsidRDefault="00524B92" w:rsidP="00524B92">
      <w:pPr>
        <w:ind w:left="5103" w:firstLine="0"/>
        <w:jc w:val="center"/>
        <w:rPr>
          <w:szCs w:val="28"/>
        </w:rPr>
      </w:pPr>
    </w:p>
    <w:p w:rsidR="00254E10" w:rsidRPr="00AF0751" w:rsidRDefault="00254E10" w:rsidP="00254E10">
      <w:pPr>
        <w:ind w:firstLine="0"/>
        <w:jc w:val="center"/>
        <w:rPr>
          <w:szCs w:val="28"/>
        </w:rPr>
      </w:pPr>
    </w:p>
    <w:p w:rsidR="00254E10" w:rsidRPr="00AF0751" w:rsidRDefault="00254E10" w:rsidP="00254E10">
      <w:pPr>
        <w:ind w:firstLine="0"/>
        <w:jc w:val="center"/>
        <w:rPr>
          <w:szCs w:val="28"/>
        </w:rPr>
      </w:pPr>
    </w:p>
    <w:p w:rsidR="00254E10" w:rsidRPr="00AF0751" w:rsidRDefault="00254E10" w:rsidP="009675CD">
      <w:pPr>
        <w:spacing w:line="240" w:lineRule="auto"/>
        <w:ind w:firstLine="0"/>
        <w:jc w:val="center"/>
        <w:rPr>
          <w:szCs w:val="28"/>
        </w:rPr>
      </w:pPr>
      <w:r w:rsidRPr="00AF0751">
        <w:rPr>
          <w:szCs w:val="28"/>
        </w:rPr>
        <w:t>м. Чернівці – 20</w:t>
      </w:r>
      <w:r w:rsidR="004A4D12" w:rsidRPr="00AF0751">
        <w:rPr>
          <w:szCs w:val="28"/>
        </w:rPr>
        <w:t>20</w:t>
      </w:r>
      <w:r w:rsidRPr="00AF0751">
        <w:rPr>
          <w:szCs w:val="28"/>
        </w:rPr>
        <w:t xml:space="preserve"> рік</w:t>
      </w:r>
    </w:p>
    <w:p w:rsidR="00417C42" w:rsidRPr="00AF0751" w:rsidRDefault="00554B41" w:rsidP="00254E10">
      <w:pPr>
        <w:spacing w:line="480" w:lineRule="auto"/>
        <w:ind w:firstLine="0"/>
        <w:jc w:val="center"/>
        <w:rPr>
          <w:b/>
          <w:caps/>
          <w:szCs w:val="28"/>
        </w:rPr>
      </w:pPr>
      <w:r w:rsidRPr="00AF0751">
        <w:rPr>
          <w:szCs w:val="28"/>
        </w:rPr>
        <w:br w:type="page"/>
      </w:r>
      <w:bookmarkEnd w:id="0"/>
      <w:bookmarkEnd w:id="1"/>
      <w:r w:rsidR="00417C42" w:rsidRPr="00AF0751">
        <w:rPr>
          <w:b/>
          <w:caps/>
          <w:szCs w:val="28"/>
        </w:rPr>
        <w:lastRenderedPageBreak/>
        <w:t>Зміст</w:t>
      </w:r>
    </w:p>
    <w:p w:rsidR="00E458FC" w:rsidRDefault="00B16F4F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US" w:eastAsia="en-US"/>
        </w:rPr>
      </w:pPr>
      <w:r w:rsidRPr="00AF0751">
        <w:rPr>
          <w:b/>
          <w:bCs w:val="0"/>
          <w:iCs/>
          <w:noProof w:val="0"/>
          <w:szCs w:val="28"/>
        </w:rPr>
        <w:fldChar w:fldCharType="begin"/>
      </w:r>
      <w:r w:rsidRPr="00AF0751">
        <w:rPr>
          <w:b/>
          <w:bCs w:val="0"/>
          <w:iCs/>
          <w:noProof w:val="0"/>
          <w:szCs w:val="28"/>
        </w:rPr>
        <w:instrText xml:space="preserve"> TOC \o "1-2" \h \z \u </w:instrText>
      </w:r>
      <w:r w:rsidRPr="00AF0751">
        <w:rPr>
          <w:b/>
          <w:bCs w:val="0"/>
          <w:iCs/>
          <w:noProof w:val="0"/>
          <w:szCs w:val="28"/>
        </w:rPr>
        <w:fldChar w:fldCharType="separate"/>
      </w:r>
      <w:hyperlink w:anchor="_Toc41594721" w:history="1">
        <w:r w:rsidR="00E458FC" w:rsidRPr="006D6B31">
          <w:rPr>
            <w:rStyle w:val="af"/>
          </w:rPr>
          <w:t>Вступ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_Toc41594721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3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US" w:eastAsia="en-US"/>
        </w:rPr>
      </w:pPr>
      <w:hyperlink w:anchor="_Toc41594722" w:history="1">
        <w:r w:rsidR="00E458FC" w:rsidRPr="006D6B31">
          <w:rPr>
            <w:rStyle w:val="af"/>
          </w:rPr>
          <w:t>1 Обґрунтування необхідності розробки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_Toc41594722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4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21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41594723" w:history="1">
        <w:r w:rsidR="00E458FC" w:rsidRPr="006D6B31">
          <w:rPr>
            <w:rStyle w:val="af"/>
          </w:rPr>
          <w:t>1.1</w:t>
        </w:r>
        <w:r w:rsidR="00E458FC"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="00E458FC" w:rsidRPr="006D6B31">
          <w:rPr>
            <w:rStyle w:val="af"/>
          </w:rPr>
          <w:t>Опис предметної області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_Toc41594723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4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41594724" w:history="1">
        <w:r w:rsidR="00E458FC" w:rsidRPr="006D6B31">
          <w:rPr>
            <w:rStyle w:val="af"/>
          </w:rPr>
          <w:t>1.2 Постановка задачі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_Toc41594724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5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41594725" w:history="1">
        <w:r w:rsidR="00E458FC" w:rsidRPr="006D6B31">
          <w:rPr>
            <w:rStyle w:val="af"/>
          </w:rPr>
          <w:t>1.3 Технічне завдання на розробку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_Toc41594725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5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US" w:eastAsia="en-US"/>
        </w:rPr>
      </w:pPr>
      <w:hyperlink w:anchor="_Toc41594726" w:history="1">
        <w:r w:rsidR="00E458FC" w:rsidRPr="006D6B31">
          <w:rPr>
            <w:rStyle w:val="af"/>
          </w:rPr>
          <w:t>2 Технічний проект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_Toc41594726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7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41594727" w:history="1">
        <w:r w:rsidR="00E458FC" w:rsidRPr="006D6B31">
          <w:rPr>
            <w:rStyle w:val="af"/>
          </w:rPr>
          <w:t>2.1 Об’єктна модель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_Toc41594727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7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41594728" w:history="1">
        <w:r w:rsidR="00E458FC" w:rsidRPr="006D6B31">
          <w:rPr>
            <w:rStyle w:val="af"/>
          </w:rPr>
          <w:t>2.2 Моделювання даних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_Toc41594728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7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41594729" w:history="1">
        <w:r w:rsidR="00E458FC" w:rsidRPr="006D6B31">
          <w:rPr>
            <w:rStyle w:val="af"/>
          </w:rPr>
          <w:t>2.3 Функціональне моделювання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_Toc41594729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8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US" w:eastAsia="en-US"/>
        </w:rPr>
      </w:pPr>
      <w:hyperlink w:anchor="_Toc41594730" w:history="1">
        <w:r w:rsidR="00E458FC" w:rsidRPr="006D6B31">
          <w:rPr>
            <w:rStyle w:val="af"/>
          </w:rPr>
          <w:t>3 Робочий проект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_Toc41594730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10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41594731" w:history="1">
        <w:r w:rsidR="00E458FC" w:rsidRPr="006D6B31">
          <w:rPr>
            <w:rStyle w:val="af"/>
          </w:rPr>
          <w:t>3.1 Засоби розробки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_Toc41594731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10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41594732" w:history="1">
        <w:r w:rsidR="00E458FC" w:rsidRPr="006D6B31">
          <w:rPr>
            <w:rStyle w:val="af"/>
          </w:rPr>
          <w:t>3.2 Інтерфейс програмного забезпечення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_Toc41594732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10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41594733" w:history="1">
        <w:r w:rsidR="00E458FC" w:rsidRPr="006D6B31">
          <w:rPr>
            <w:rStyle w:val="af"/>
          </w:rPr>
          <w:t>3.3 Розробка документів на супроводження програмного забезпечення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_Toc41594733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11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US" w:eastAsia="en-US"/>
        </w:rPr>
      </w:pPr>
      <w:hyperlink w:anchor="_Toc41594734" w:history="1">
        <w:r w:rsidR="00E458FC" w:rsidRPr="006D6B31">
          <w:rPr>
            <w:rStyle w:val="af"/>
          </w:rPr>
          <w:t>Висновки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_Toc41594734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22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US" w:eastAsia="en-US"/>
        </w:rPr>
      </w:pPr>
      <w:hyperlink w:anchor="_Toc41594735" w:history="1">
        <w:r w:rsidR="00E458FC" w:rsidRPr="006D6B31">
          <w:rPr>
            <w:rStyle w:val="af"/>
          </w:rPr>
          <w:t>Перелік джерел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_Toc41594735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23</w:t>
        </w:r>
        <w:r w:rsidR="00E458FC">
          <w:rPr>
            <w:webHidden/>
          </w:rPr>
          <w:fldChar w:fldCharType="end"/>
        </w:r>
      </w:hyperlink>
    </w:p>
    <w:p w:rsidR="00E458FC" w:rsidRDefault="005A02C5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US" w:eastAsia="en-US"/>
        </w:rPr>
      </w:pPr>
      <w:hyperlink w:anchor="_Toc41594736" w:history="1">
        <w:r w:rsidR="00E458FC" w:rsidRPr="006D6B31">
          <w:rPr>
            <w:rStyle w:val="af"/>
          </w:rPr>
          <w:t>Додатки</w:t>
        </w:r>
        <w:r w:rsidR="00E458FC">
          <w:rPr>
            <w:webHidden/>
          </w:rPr>
          <w:tab/>
        </w:r>
        <w:r w:rsidR="00E458FC">
          <w:rPr>
            <w:webHidden/>
          </w:rPr>
          <w:fldChar w:fldCharType="begin"/>
        </w:r>
        <w:r w:rsidR="00E458FC">
          <w:rPr>
            <w:webHidden/>
          </w:rPr>
          <w:instrText xml:space="preserve"> PAGEREF _Toc41594736 \h </w:instrText>
        </w:r>
        <w:r w:rsidR="00E458FC">
          <w:rPr>
            <w:webHidden/>
          </w:rPr>
        </w:r>
        <w:r w:rsidR="00E458FC">
          <w:rPr>
            <w:webHidden/>
          </w:rPr>
          <w:fldChar w:fldCharType="separate"/>
        </w:r>
        <w:r w:rsidR="00E458FC">
          <w:rPr>
            <w:webHidden/>
          </w:rPr>
          <w:t>24</w:t>
        </w:r>
        <w:r w:rsidR="00E458FC">
          <w:rPr>
            <w:webHidden/>
          </w:rPr>
          <w:fldChar w:fldCharType="end"/>
        </w:r>
      </w:hyperlink>
    </w:p>
    <w:p w:rsidR="00254E10" w:rsidRPr="00AF0751" w:rsidRDefault="00B16F4F" w:rsidP="00417C42">
      <w:pPr>
        <w:pStyle w:val="1"/>
        <w:rPr>
          <w:b w:val="0"/>
          <w:bCs/>
          <w:iCs w:val="0"/>
          <w:szCs w:val="28"/>
          <w:lang w:val="uk-UA" w:eastAsia="ru-RU"/>
        </w:rPr>
      </w:pPr>
      <w:r w:rsidRPr="00AF0751">
        <w:rPr>
          <w:b w:val="0"/>
          <w:bCs/>
          <w:iCs w:val="0"/>
          <w:szCs w:val="28"/>
          <w:lang w:val="uk-UA" w:eastAsia="ru-RU"/>
        </w:rPr>
        <w:fldChar w:fldCharType="end"/>
      </w:r>
    </w:p>
    <w:p w:rsidR="00B76B65" w:rsidRPr="00AF0751" w:rsidRDefault="00B76B65" w:rsidP="00B76B65"/>
    <w:p w:rsidR="00B76B65" w:rsidRPr="00AF0751" w:rsidRDefault="00B76B65" w:rsidP="00B76B65">
      <w:pPr>
        <w:sectPr w:rsidR="00B76B65" w:rsidRPr="00AF0751" w:rsidSect="00B038D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567" w:right="567" w:bottom="568" w:left="1418" w:header="284" w:footer="0" w:gutter="0"/>
          <w:cols w:space="708"/>
          <w:docGrid w:linePitch="360"/>
        </w:sectPr>
      </w:pPr>
    </w:p>
    <w:p w:rsidR="00417C42" w:rsidRPr="00AF0751" w:rsidRDefault="00417C42" w:rsidP="00417C42">
      <w:pPr>
        <w:pStyle w:val="1"/>
        <w:rPr>
          <w:lang w:val="uk-UA"/>
        </w:rPr>
      </w:pPr>
      <w:bookmarkStart w:id="2" w:name="_Toc41594721"/>
      <w:bookmarkStart w:id="3" w:name="_Toc337471623"/>
      <w:r w:rsidRPr="00AF0751">
        <w:rPr>
          <w:lang w:val="uk-UA"/>
        </w:rPr>
        <w:lastRenderedPageBreak/>
        <w:t>Вступ</w:t>
      </w:r>
      <w:bookmarkEnd w:id="2"/>
    </w:p>
    <w:p w:rsidR="00417ABA" w:rsidRPr="00417ABA" w:rsidRDefault="00417ABA" w:rsidP="00417ABA">
      <w:pPr>
        <w:rPr>
          <w:sz w:val="48"/>
          <w:szCs w:val="48"/>
        </w:rPr>
      </w:pPr>
      <w:r w:rsidRPr="00417ABA">
        <w:t>Метою курсового проекту є закріплення, поглиблення та узагальнення  дисциплін «</w:t>
      </w:r>
      <w:r>
        <w:t>О</w:t>
      </w:r>
      <w:r w:rsidRPr="00417ABA">
        <w:rPr>
          <w:bCs/>
        </w:rPr>
        <w:t>б'єктно-орієнтоване програмування</w:t>
      </w:r>
      <w:r w:rsidRPr="00417ABA">
        <w:t xml:space="preserve">» та </w:t>
      </w:r>
      <w:r>
        <w:t>створення</w:t>
      </w:r>
      <w:r w:rsidRPr="00417ABA">
        <w:t xml:space="preserve"> </w:t>
      </w:r>
      <w:r w:rsidRPr="00417ABA">
        <w:rPr>
          <w:lang w:val="en-US"/>
        </w:rPr>
        <w:t>Android</w:t>
      </w:r>
      <w:r w:rsidRPr="00417ABA">
        <w:t>-додатку.</w:t>
      </w:r>
    </w:p>
    <w:p w:rsidR="00417ABA" w:rsidRDefault="00417ABA" w:rsidP="00417ABA">
      <w:pPr>
        <w:pStyle w:val="Standard"/>
        <w:rPr>
          <w:szCs w:val="28"/>
          <w:lang w:val="uk-UA"/>
        </w:rPr>
      </w:pPr>
      <w:r w:rsidRPr="003B41D2">
        <w:rPr>
          <w:szCs w:val="28"/>
          <w:lang w:val="uk-UA"/>
        </w:rPr>
        <w:t xml:space="preserve">Інструмент для складання списку справ – відмінний помічник для зайнятих людей. Проте,  не завжди один додаток справляється з усіма необхідностями. Прикладом може слідувати те, що майстер по ремонту автомобілів записує на обстеження автомобіль, і йому потрібно завжди записувати марку, модель автомобіля, номер телефона власника, і це забирає багато часу для створення цієї події. </w:t>
      </w:r>
    </w:p>
    <w:p w:rsidR="00417ABA" w:rsidRDefault="00417ABA" w:rsidP="00417ABA">
      <w:pPr>
        <w:pStyle w:val="Standard"/>
        <w:ind w:firstLine="724"/>
        <w:rPr>
          <w:szCs w:val="28"/>
          <w:lang w:val="uk-UA"/>
        </w:rPr>
      </w:pPr>
      <w:r w:rsidRPr="003B41D2">
        <w:rPr>
          <w:szCs w:val="28"/>
          <w:lang w:val="uk-UA"/>
        </w:rPr>
        <w:t xml:space="preserve">Саме такий додаток і став об’єктом дослідження </w:t>
      </w:r>
      <w:r>
        <w:rPr>
          <w:szCs w:val="28"/>
          <w:lang w:val="uk-UA"/>
        </w:rPr>
        <w:t>курсового проекту</w:t>
      </w:r>
      <w:r w:rsidRPr="003B41D2">
        <w:rPr>
          <w:szCs w:val="28"/>
          <w:lang w:val="uk-UA"/>
        </w:rPr>
        <w:t>.</w:t>
      </w:r>
    </w:p>
    <w:p w:rsidR="00417ABA" w:rsidRPr="00417ABA" w:rsidRDefault="00417ABA" w:rsidP="00417ABA">
      <w:r w:rsidRPr="003B41D2">
        <w:rPr>
          <w:szCs w:val="28"/>
        </w:rPr>
        <w:t>Інструмент для запису на обстеження автомобілів – це мобільний додаток, який об’єднує в собі створення робочого графіку для майстра у вигляді події, створення замовлень для обрахунку доходів та ведення статистики. Система стає зручним додатком для нагадуванням та спостереження за доходами.</w:t>
      </w:r>
      <w:r>
        <w:rPr>
          <w:szCs w:val="28"/>
        </w:rPr>
        <w:t xml:space="preserve"> </w:t>
      </w:r>
      <w:r>
        <w:t>Програмний продукт повинен містити зрозумілий інтерфейс та реалізовані швидкодіючі алгоритми для розв’язання певних дій.</w:t>
      </w:r>
    </w:p>
    <w:p w:rsidR="00417ABA" w:rsidRPr="003B41D2" w:rsidRDefault="00417ABA" w:rsidP="00417ABA">
      <w:pPr>
        <w:pStyle w:val="Standard"/>
        <w:ind w:firstLine="724"/>
        <w:rPr>
          <w:szCs w:val="28"/>
          <w:lang w:val="uk-UA"/>
        </w:rPr>
      </w:pPr>
      <w:r w:rsidRPr="003B41D2">
        <w:rPr>
          <w:szCs w:val="28"/>
          <w:lang w:val="uk-UA"/>
        </w:rPr>
        <w:t>Предметом дослідження є розгляд описаних вище  функцій додатку.</w:t>
      </w:r>
    </w:p>
    <w:p w:rsidR="00417ABA" w:rsidRPr="003B41D2" w:rsidRDefault="00417ABA" w:rsidP="00417ABA">
      <w:pPr>
        <w:rPr>
          <w:szCs w:val="28"/>
        </w:rPr>
      </w:pPr>
      <w:r w:rsidRPr="003B41D2">
        <w:rPr>
          <w:szCs w:val="28"/>
        </w:rPr>
        <w:t xml:space="preserve">Для розробки проекту було вибрано середовище розробки </w:t>
      </w:r>
      <w:r w:rsidRPr="003B41D2">
        <w:rPr>
          <w:szCs w:val="28"/>
          <w:lang w:val="en-US"/>
        </w:rPr>
        <w:t>Android</w:t>
      </w:r>
      <w:r w:rsidRPr="003B41D2">
        <w:rPr>
          <w:szCs w:val="28"/>
        </w:rPr>
        <w:t xml:space="preserve"> </w:t>
      </w:r>
      <w:r w:rsidRPr="003B41D2">
        <w:rPr>
          <w:szCs w:val="28"/>
          <w:lang w:val="en-US"/>
        </w:rPr>
        <w:t>Studio</w:t>
      </w:r>
      <w:r w:rsidRPr="003B41D2">
        <w:rPr>
          <w:szCs w:val="28"/>
        </w:rPr>
        <w:t>.</w:t>
      </w:r>
    </w:p>
    <w:p w:rsidR="00417ABA" w:rsidRPr="003B41D2" w:rsidRDefault="00417ABA" w:rsidP="00417ABA">
      <w:pPr>
        <w:rPr>
          <w:szCs w:val="28"/>
        </w:rPr>
      </w:pPr>
      <w:r w:rsidRPr="003B41D2">
        <w:rPr>
          <w:szCs w:val="28"/>
        </w:rPr>
        <w:t xml:space="preserve">Звіт складається з </w:t>
      </w:r>
      <w:r w:rsidR="0030628A">
        <w:rPr>
          <w:szCs w:val="28"/>
        </w:rPr>
        <w:t>трьох</w:t>
      </w:r>
      <w:r w:rsidRPr="003B41D2">
        <w:rPr>
          <w:szCs w:val="28"/>
        </w:rPr>
        <w:t xml:space="preserve"> розділів. Перший розділ</w:t>
      </w:r>
      <w:r w:rsidR="0030628A">
        <w:rPr>
          <w:szCs w:val="28"/>
        </w:rPr>
        <w:t xml:space="preserve"> пояснювальної записки</w:t>
      </w:r>
      <w:r w:rsidRPr="003B41D2">
        <w:rPr>
          <w:szCs w:val="28"/>
        </w:rPr>
        <w:t xml:space="preserve"> містить дослідження предметної області, постановку задачі та </w:t>
      </w:r>
      <w:r w:rsidR="0030628A">
        <w:rPr>
          <w:szCs w:val="28"/>
        </w:rPr>
        <w:t>технічне завдання на розробку.</w:t>
      </w:r>
    </w:p>
    <w:p w:rsidR="00417ABA" w:rsidRDefault="00417ABA" w:rsidP="00417ABA">
      <w:pPr>
        <w:rPr>
          <w:szCs w:val="28"/>
        </w:rPr>
      </w:pPr>
      <w:r w:rsidRPr="003B41D2">
        <w:rPr>
          <w:szCs w:val="28"/>
        </w:rPr>
        <w:t>У другому</w:t>
      </w:r>
      <w:r w:rsidR="0030628A">
        <w:rPr>
          <w:szCs w:val="28"/>
        </w:rPr>
        <w:t xml:space="preserve"> розділі: об’єктна модель, моделювання даних, функціональне моделювання.</w:t>
      </w:r>
    </w:p>
    <w:p w:rsidR="0030628A" w:rsidRPr="00EB4407" w:rsidRDefault="0030628A" w:rsidP="00417ABA">
      <w:pPr>
        <w:rPr>
          <w:szCs w:val="28"/>
        </w:rPr>
      </w:pPr>
      <w:r>
        <w:rPr>
          <w:szCs w:val="28"/>
        </w:rPr>
        <w:t>У третьому розділі пояснювальної записки: засоби розробки, інтерфейс програмного забезпечення, розробка документів на супроводження програмного продукту.</w:t>
      </w:r>
    </w:p>
    <w:p w:rsidR="00072534" w:rsidRPr="00AF0751" w:rsidRDefault="00072534" w:rsidP="0030628A">
      <w:pPr>
        <w:widowControl w:val="0"/>
        <w:tabs>
          <w:tab w:val="left" w:pos="993"/>
        </w:tabs>
        <w:ind w:firstLine="0"/>
        <w:rPr>
          <w:color w:val="1A1A1A"/>
          <w:szCs w:val="28"/>
          <w:shd w:val="clear" w:color="auto" w:fill="FFFFFF"/>
        </w:rPr>
      </w:pPr>
    </w:p>
    <w:bookmarkEnd w:id="3"/>
    <w:p w:rsidR="00C15ADA" w:rsidRPr="00AF0751" w:rsidRDefault="00C15ADA" w:rsidP="00C15ADA">
      <w:pPr>
        <w:rPr>
          <w:szCs w:val="28"/>
        </w:rPr>
      </w:pPr>
    </w:p>
    <w:p w:rsidR="00C15ADA" w:rsidRPr="00AF0751" w:rsidRDefault="00C15ADA" w:rsidP="00C15ADA">
      <w:pPr>
        <w:rPr>
          <w:szCs w:val="28"/>
        </w:rPr>
        <w:sectPr w:rsidR="00C15ADA" w:rsidRPr="00AF0751" w:rsidSect="00B038D4">
          <w:footerReference w:type="default" r:id="rId14"/>
          <w:pgSz w:w="11906" w:h="16838"/>
          <w:pgMar w:top="567" w:right="567" w:bottom="568" w:left="1418" w:header="284" w:footer="0" w:gutter="0"/>
          <w:cols w:space="708"/>
          <w:docGrid w:linePitch="360"/>
        </w:sectPr>
      </w:pPr>
    </w:p>
    <w:p w:rsidR="00417C42" w:rsidRPr="00AF0751" w:rsidRDefault="000B7E0D" w:rsidP="00EB2E98">
      <w:pPr>
        <w:pStyle w:val="1"/>
        <w:rPr>
          <w:lang w:val="uk-UA"/>
        </w:rPr>
      </w:pPr>
      <w:bookmarkStart w:id="4" w:name="_Toc41594722"/>
      <w:r w:rsidRPr="00AF0751">
        <w:rPr>
          <w:lang w:val="uk-UA"/>
        </w:rPr>
        <w:lastRenderedPageBreak/>
        <w:t xml:space="preserve">1 </w:t>
      </w:r>
      <w:r w:rsidR="004B6D46" w:rsidRPr="00AF0751">
        <w:rPr>
          <w:lang w:val="uk-UA"/>
        </w:rPr>
        <w:t>Обґрунтування необхідності розробки</w:t>
      </w:r>
      <w:bookmarkEnd w:id="4"/>
    </w:p>
    <w:p w:rsidR="00AB6C1F" w:rsidRDefault="004B6D46" w:rsidP="00EA253F">
      <w:pPr>
        <w:pStyle w:val="2"/>
        <w:numPr>
          <w:ilvl w:val="1"/>
          <w:numId w:val="30"/>
        </w:numPr>
      </w:pPr>
      <w:bookmarkStart w:id="5" w:name="_Toc41594723"/>
      <w:r w:rsidRPr="00AF0751">
        <w:t>Опис предметної області</w:t>
      </w:r>
      <w:bookmarkEnd w:id="5"/>
    </w:p>
    <w:p w:rsidR="00EA253F" w:rsidRPr="00EA253F" w:rsidRDefault="00EA253F" w:rsidP="00EA253F">
      <w:pPr>
        <w:rPr>
          <w:lang w:val="ru-RU"/>
        </w:rPr>
      </w:pPr>
      <w:r w:rsidRPr="00EA253F">
        <w:rPr>
          <w:lang w:val="ru-RU"/>
        </w:rPr>
        <w:t xml:space="preserve">«Нагадування» – це система, яка може об’єднувати в собі деякий фунціонал створення подій, і керувати </w:t>
      </w:r>
      <w:r>
        <w:rPr>
          <w:lang w:val="ru-RU"/>
        </w:rPr>
        <w:t xml:space="preserve">ними одним натисканням кнопки. </w:t>
      </w:r>
    </w:p>
    <w:p w:rsidR="00EA253F" w:rsidRPr="00EA253F" w:rsidRDefault="00EA253F" w:rsidP="00EA253F">
      <w:pPr>
        <w:rPr>
          <w:lang w:val="ru-RU"/>
        </w:rPr>
      </w:pPr>
      <w:r w:rsidRPr="00EA253F">
        <w:rPr>
          <w:lang w:val="ru-RU"/>
        </w:rPr>
        <w:t>Функції, як</w:t>
      </w:r>
      <w:r>
        <w:rPr>
          <w:lang w:val="ru-RU"/>
        </w:rPr>
        <w:t xml:space="preserve">і реалізовані в «Нагадування»: </w:t>
      </w:r>
    </w:p>
    <w:p w:rsidR="00EA253F" w:rsidRPr="00EA253F" w:rsidRDefault="00EA253F" w:rsidP="00EA253F">
      <w:pPr>
        <w:pStyle w:val="af2"/>
        <w:numPr>
          <w:ilvl w:val="0"/>
          <w:numId w:val="31"/>
        </w:numPr>
        <w:tabs>
          <w:tab w:val="left" w:pos="993"/>
        </w:tabs>
        <w:ind w:left="0" w:firstLine="709"/>
        <w:rPr>
          <w:lang w:val="ru-RU"/>
        </w:rPr>
      </w:pPr>
      <w:r w:rsidRPr="00EA253F">
        <w:rPr>
          <w:lang w:val="ru-RU"/>
        </w:rPr>
        <w:t xml:space="preserve">створення подій – подія характеризується такими властивостями: дата, час, пріоритет, повтор. </w:t>
      </w:r>
    </w:p>
    <w:p w:rsidR="00EA253F" w:rsidRPr="00EA253F" w:rsidRDefault="00EA253F" w:rsidP="00EA253F">
      <w:pPr>
        <w:pStyle w:val="af2"/>
        <w:numPr>
          <w:ilvl w:val="0"/>
          <w:numId w:val="31"/>
        </w:numPr>
        <w:tabs>
          <w:tab w:val="left" w:pos="993"/>
        </w:tabs>
        <w:ind w:left="0" w:firstLine="709"/>
        <w:rPr>
          <w:lang w:val="ru-RU"/>
        </w:rPr>
      </w:pPr>
      <w:r w:rsidRPr="00EA253F">
        <w:rPr>
          <w:lang w:val="ru-RU"/>
        </w:rPr>
        <w:t xml:space="preserve">редагування подій – коригування властивостей та видалення події. </w:t>
      </w:r>
    </w:p>
    <w:p w:rsidR="00EA253F" w:rsidRPr="00EA253F" w:rsidRDefault="00EA253F" w:rsidP="00EA253F">
      <w:pPr>
        <w:pStyle w:val="af2"/>
        <w:numPr>
          <w:ilvl w:val="0"/>
          <w:numId w:val="31"/>
        </w:numPr>
        <w:tabs>
          <w:tab w:val="left" w:pos="993"/>
        </w:tabs>
        <w:ind w:left="0" w:firstLine="709"/>
        <w:rPr>
          <w:lang w:val="ru-RU"/>
        </w:rPr>
      </w:pPr>
      <w:r w:rsidRPr="00EA253F">
        <w:rPr>
          <w:lang w:val="ru-RU"/>
        </w:rPr>
        <w:t xml:space="preserve">перегляд історії події – всі події, які створював користувач. </w:t>
      </w:r>
    </w:p>
    <w:p w:rsidR="00EA253F" w:rsidRPr="00EA253F" w:rsidRDefault="00EA253F" w:rsidP="00EA253F">
      <w:pPr>
        <w:rPr>
          <w:lang w:val="en-US"/>
        </w:rPr>
      </w:pPr>
      <w:r w:rsidRPr="00EA253F">
        <w:rPr>
          <w:lang w:val="ru-RU"/>
        </w:rPr>
        <w:t>В наш час існує чимало додатків, які реалізують «Нагадування». Серед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них</w:t>
      </w:r>
      <w:r w:rsidRPr="00EA253F">
        <w:rPr>
          <w:lang w:val="en-US"/>
        </w:rPr>
        <w:t xml:space="preserve"> Todoist, Any.do, To Do Reminder with Alarm </w:t>
      </w:r>
      <w:r w:rsidRPr="00EA253F">
        <w:rPr>
          <w:lang w:val="ru-RU"/>
        </w:rPr>
        <w:t>та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інші</w:t>
      </w:r>
      <w:r>
        <w:rPr>
          <w:lang w:val="en-US"/>
        </w:rPr>
        <w:t xml:space="preserve">. </w:t>
      </w:r>
    </w:p>
    <w:p w:rsidR="00EA253F" w:rsidRPr="00EA253F" w:rsidRDefault="00EA253F" w:rsidP="00EA253F">
      <w:pPr>
        <w:rPr>
          <w:lang w:val="ru-RU"/>
        </w:rPr>
      </w:pPr>
      <w:r w:rsidRPr="00EA253F">
        <w:rPr>
          <w:lang w:val="en-US"/>
        </w:rPr>
        <w:t xml:space="preserve">Todoist - </w:t>
      </w:r>
      <w:r w:rsidRPr="00EA253F">
        <w:rPr>
          <w:lang w:val="ru-RU"/>
        </w:rPr>
        <w:t>Це</w:t>
      </w:r>
      <w:r w:rsidRPr="00EA253F">
        <w:rPr>
          <w:lang w:val="en-US"/>
        </w:rPr>
        <w:t xml:space="preserve">, </w:t>
      </w:r>
      <w:r w:rsidRPr="00EA253F">
        <w:rPr>
          <w:lang w:val="ru-RU"/>
        </w:rPr>
        <w:t>скоріше</w:t>
      </w:r>
      <w:r w:rsidRPr="00EA253F">
        <w:rPr>
          <w:lang w:val="en-US"/>
        </w:rPr>
        <w:t xml:space="preserve">, </w:t>
      </w:r>
      <w:r w:rsidRPr="00EA253F">
        <w:rPr>
          <w:lang w:val="ru-RU"/>
        </w:rPr>
        <w:t>інструмент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для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складання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списку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справ</w:t>
      </w:r>
      <w:r w:rsidRPr="00EA253F">
        <w:rPr>
          <w:lang w:val="en-US"/>
        </w:rPr>
        <w:t xml:space="preserve">, </w:t>
      </w:r>
      <w:r w:rsidRPr="00EA253F">
        <w:rPr>
          <w:lang w:val="ru-RU"/>
        </w:rPr>
        <w:t>ніж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нагадувань</w:t>
      </w:r>
      <w:r w:rsidRPr="00EA253F">
        <w:rPr>
          <w:lang w:val="en-US"/>
        </w:rPr>
        <w:t xml:space="preserve">, </w:t>
      </w:r>
      <w:r w:rsidRPr="00EA253F">
        <w:rPr>
          <w:lang w:val="ru-RU"/>
        </w:rPr>
        <w:t>проте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він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стане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відмінним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помічником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для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зайнятих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людей</w:t>
      </w:r>
      <w:r w:rsidRPr="00EA253F">
        <w:rPr>
          <w:lang w:val="en-US"/>
        </w:rPr>
        <w:t xml:space="preserve">. </w:t>
      </w:r>
      <w:r w:rsidRPr="00EA253F">
        <w:rPr>
          <w:lang w:val="ru-RU"/>
        </w:rPr>
        <w:t>Додаток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завойовує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користувачів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своїм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стильним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інтерфейсом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і</w:t>
      </w:r>
      <w:r w:rsidRPr="00EA253F">
        <w:rPr>
          <w:lang w:val="en-US"/>
        </w:rPr>
        <w:t xml:space="preserve"> </w:t>
      </w:r>
      <w:r w:rsidRPr="00EA253F">
        <w:rPr>
          <w:lang w:val="ru-RU"/>
        </w:rPr>
        <w:t>функціональністю</w:t>
      </w:r>
      <w:r w:rsidRPr="00EA253F">
        <w:rPr>
          <w:lang w:val="en-US"/>
        </w:rPr>
        <w:t xml:space="preserve">. </w:t>
      </w:r>
      <w:r w:rsidRPr="00EA253F">
        <w:rPr>
          <w:lang w:val="ru-RU"/>
        </w:rPr>
        <w:t>Воно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відмінно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працює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і</w:t>
      </w:r>
      <w:r w:rsidRPr="003D4277">
        <w:rPr>
          <w:lang w:val="en-US"/>
        </w:rPr>
        <w:t xml:space="preserve">, </w:t>
      </w:r>
      <w:r w:rsidRPr="00EA253F">
        <w:rPr>
          <w:lang w:val="ru-RU"/>
        </w:rPr>
        <w:t>крім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того</w:t>
      </w:r>
      <w:r w:rsidRPr="003D4277">
        <w:rPr>
          <w:lang w:val="en-US"/>
        </w:rPr>
        <w:t xml:space="preserve">, </w:t>
      </w:r>
      <w:r w:rsidRPr="00EA253F">
        <w:rPr>
          <w:lang w:val="ru-RU"/>
        </w:rPr>
        <w:t>синхронізується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з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ПК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за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допомогою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розширення</w:t>
      </w:r>
      <w:r w:rsidRPr="003D4277">
        <w:rPr>
          <w:lang w:val="en-US"/>
        </w:rPr>
        <w:t> Chrome </w:t>
      </w:r>
      <w:r w:rsidRPr="00EA253F">
        <w:rPr>
          <w:lang w:val="ru-RU"/>
        </w:rPr>
        <w:t>або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автономного</w:t>
      </w:r>
      <w:r w:rsidRPr="003D4277">
        <w:rPr>
          <w:lang w:val="en-US"/>
        </w:rPr>
        <w:t xml:space="preserve"> </w:t>
      </w:r>
      <w:r w:rsidRPr="00EA253F">
        <w:rPr>
          <w:lang w:val="ru-RU"/>
        </w:rPr>
        <w:t>додатки</w:t>
      </w:r>
      <w:r w:rsidRPr="003D4277">
        <w:rPr>
          <w:lang w:val="en-US"/>
        </w:rPr>
        <w:t xml:space="preserve"> Windows. </w:t>
      </w:r>
      <w:r w:rsidRPr="00EA253F">
        <w:rPr>
          <w:lang w:val="ru-RU"/>
        </w:rPr>
        <w:t>При цьому працювати можна навіть в офлайн-режимі. На</w:t>
      </w:r>
      <w:r>
        <w:rPr>
          <w:lang w:val="ru-RU"/>
        </w:rPr>
        <w:t xml:space="preserve">жаль цей додаток є платний. </w:t>
      </w:r>
    </w:p>
    <w:p w:rsidR="00EA253F" w:rsidRPr="00EA253F" w:rsidRDefault="00EA253F" w:rsidP="00EA253F">
      <w:pPr>
        <w:rPr>
          <w:lang w:val="ru-RU"/>
        </w:rPr>
      </w:pPr>
      <w:r w:rsidRPr="00EA253F">
        <w:rPr>
          <w:lang w:val="ru-RU"/>
        </w:rPr>
        <w:t>Any.do - багато в чому схоже на Тудуіст, починаючи з реєстрації та закінчуючи преміум-функціями. Однак є і принципові відмінності. В першу чергу, це призначений для користувача інтерфейс і то, як ви взаємодієте з додатком. У Any.do відображаються всі події: сьогоднішні, завтрашні, майбутні і без термінів. Таким чином ви відразу бачите загальну карт</w:t>
      </w:r>
      <w:r>
        <w:rPr>
          <w:lang w:val="ru-RU"/>
        </w:rPr>
        <w:t xml:space="preserve">ину того, що належить зробити. </w:t>
      </w:r>
    </w:p>
    <w:p w:rsidR="00EA253F" w:rsidRPr="00EA253F" w:rsidRDefault="00EA253F" w:rsidP="00EA253F">
      <w:pPr>
        <w:rPr>
          <w:lang w:val="ru-RU"/>
        </w:rPr>
      </w:pPr>
      <w:r w:rsidRPr="00EA253F">
        <w:rPr>
          <w:lang w:val="ru-RU"/>
        </w:rPr>
        <w:t>To Do Reminder with Alarm - вузьконаправлене додаток, призначене саме для створення нагадувань. Найбільш корисні функції: голосове введення Google , Можливість налаштувати нагадування за якийсь час до початку події, автоматичне додавання днів народження друзів з профілів Facebook ,</w:t>
      </w:r>
    </w:p>
    <w:p w:rsidR="00AB6C1F" w:rsidRPr="00AF0751" w:rsidRDefault="00AB6C1F" w:rsidP="00EA253F">
      <w:pPr>
        <w:pStyle w:val="af5"/>
        <w:shd w:val="clear" w:color="auto" w:fill="FFFFFF"/>
        <w:spacing w:before="0" w:beforeAutospacing="0" w:after="0" w:afterAutospacing="0" w:line="360" w:lineRule="auto"/>
        <w:jc w:val="both"/>
        <w:sectPr w:rsidR="00AB6C1F" w:rsidRPr="00AF0751" w:rsidSect="004B6D46">
          <w:headerReference w:type="default" r:id="rId15"/>
          <w:footerReference w:type="default" r:id="rId16"/>
          <w:pgSz w:w="11906" w:h="16838"/>
          <w:pgMar w:top="567" w:right="567" w:bottom="1361" w:left="1418" w:header="709" w:footer="2176" w:gutter="0"/>
          <w:cols w:space="708"/>
          <w:docGrid w:linePitch="360"/>
        </w:sectPr>
      </w:pPr>
    </w:p>
    <w:p w:rsidR="00EA253F" w:rsidRDefault="00EA253F" w:rsidP="00EA253F">
      <w:r>
        <w:lastRenderedPageBreak/>
        <w:t xml:space="preserve">поштового аккаунта і контактів, створення нагадувань для інших людей шляхом відправки на пошту або в додаток (якщо воно встановлено у адресата). </w:t>
      </w:r>
    </w:p>
    <w:p w:rsidR="00EA253F" w:rsidRDefault="00EA253F" w:rsidP="00EA253F">
      <w:r>
        <w:t xml:space="preserve">Провівши огляд, було виявлено одну відмінностей у дадатків для  нагадуванням між тим, що ми хочемо реалізувати. Це  охопленість, ми реалізовуємо для майстрів по ремонту автомобілів з зручнішим для них інтерфейсом та автозаповненням  полів. </w:t>
      </w:r>
    </w:p>
    <w:p w:rsidR="00EA253F" w:rsidRDefault="00EA253F" w:rsidP="00EA253F">
      <w:r>
        <w:t xml:space="preserve">Отже, вивчивши предметну область, ми дізналися, що дадатки для нагадування подібні, але створюючи додатки для окремих груп працівників, ми спрощуємо їм життя.  </w:t>
      </w:r>
    </w:p>
    <w:p w:rsidR="00B76B65" w:rsidRDefault="004B6D46" w:rsidP="00431343">
      <w:pPr>
        <w:pStyle w:val="2"/>
      </w:pPr>
      <w:bookmarkStart w:id="6" w:name="_Toc41594724"/>
      <w:r w:rsidRPr="00AF0751">
        <w:t>1.2 Постановка задачі</w:t>
      </w:r>
      <w:bookmarkEnd w:id="6"/>
    </w:p>
    <w:p w:rsidR="00431343" w:rsidRDefault="00431343" w:rsidP="00431343">
      <w:pPr>
        <w:rPr>
          <w:lang w:val="ru-RU"/>
        </w:rPr>
      </w:pPr>
      <w:r>
        <w:t xml:space="preserve">Потрібно розробити програмний продукт на платформі </w:t>
      </w:r>
      <w:r>
        <w:rPr>
          <w:lang w:val="en-US"/>
        </w:rPr>
        <w:t>Android</w:t>
      </w:r>
      <w:r w:rsidRPr="00431343">
        <w:rPr>
          <w:lang w:val="ru-RU"/>
        </w:rPr>
        <w:t xml:space="preserve"> </w:t>
      </w:r>
      <w:r>
        <w:rPr>
          <w:lang w:val="ru-RU"/>
        </w:rPr>
        <w:t>для створення подій по ремонту авто. В програмі потрібно реалізувати вибір марки та моделі автомобіля з випадаючого меню. Потрібно створити відображення подій у вигляді списку та календаря, добавити можливіть редагувати події, змінювати дані користувачів. Зробити можливість вибору номера користувача для створення подій з списку контактів або зі списку останніх набраних номерів.</w:t>
      </w:r>
    </w:p>
    <w:p w:rsidR="00C92CCF" w:rsidRPr="00431343" w:rsidRDefault="00C92CCF" w:rsidP="00C92CCF">
      <w:pPr>
        <w:ind w:firstLine="0"/>
        <w:rPr>
          <w:lang w:val="ru-RU"/>
        </w:rPr>
      </w:pPr>
      <w:r>
        <w:rPr>
          <w:lang w:val="ru-RU"/>
        </w:rPr>
        <w:tab/>
        <w:t>В загальному – потрібно розробити програмний продукт для швидкого створення подій для майстра по ремонту авто. Додаток повинен мати зручний та інтуїтивний інтерфейс.</w:t>
      </w:r>
    </w:p>
    <w:p w:rsidR="00B76B65" w:rsidRDefault="00B76B65" w:rsidP="00B76B65">
      <w:pPr>
        <w:pStyle w:val="2"/>
      </w:pPr>
      <w:bookmarkStart w:id="7" w:name="_Toc41594725"/>
      <w:r w:rsidRPr="00AF0751">
        <w:t>1.3 Технічне завдання на розробку</w:t>
      </w:r>
      <w:bookmarkEnd w:id="7"/>
    </w:p>
    <w:p w:rsidR="00486577" w:rsidRDefault="000A023D" w:rsidP="00486577">
      <w:r>
        <w:rPr>
          <w:lang w:val="en-US"/>
        </w:rPr>
        <w:t>Android</w:t>
      </w:r>
      <w:r w:rsidRPr="0056348F">
        <w:t xml:space="preserve"> – </w:t>
      </w:r>
      <w:r>
        <w:t>додаток «Запис на ремонт авто» (далі – Проект)</w:t>
      </w:r>
      <w:r w:rsidR="00FF13D5">
        <w:t>, створюється</w:t>
      </w:r>
      <w:r>
        <w:t xml:space="preserve"> з метою забезпечення автоматизації роботи</w:t>
      </w:r>
      <w:r w:rsidR="0056348F">
        <w:t xml:space="preserve"> майстра по ремонту авто</w:t>
      </w:r>
      <w:r>
        <w:t xml:space="preserve"> з електронним календарем для створення подій, а саме спрощення </w:t>
      </w:r>
      <w:r w:rsidR="0056348F">
        <w:t>заповнення інформації події, зручному відображенню подій та можливості взаємодії додатка з іншими системними додатками.</w:t>
      </w:r>
    </w:p>
    <w:p w:rsidR="0056348F" w:rsidRDefault="00FF13D5" w:rsidP="00486577">
      <w:r>
        <w:t xml:space="preserve">Замовником проекту визначено ФОП </w:t>
      </w:r>
      <w:r w:rsidR="00DF7BCA">
        <w:t>«Поплавський К.» (далі Замовник).</w:t>
      </w:r>
    </w:p>
    <w:p w:rsidR="00DF7BCA" w:rsidRDefault="00807302" w:rsidP="00486577">
      <w:r>
        <w:t>Термін виконання П</w:t>
      </w:r>
      <w:r w:rsidR="00DF7BCA">
        <w:t>роекту</w:t>
      </w:r>
      <w:r w:rsidR="007C2A63">
        <w:t xml:space="preserve">, це </w:t>
      </w:r>
      <w:r w:rsidR="00DF7BCA">
        <w:t>термін розробки курсового проекту, але не повинен перевищувати 6 місяців.</w:t>
      </w:r>
    </w:p>
    <w:p w:rsidR="00DF7BCA" w:rsidRDefault="00576688" w:rsidP="00486577">
      <w:r>
        <w:lastRenderedPageBreak/>
        <w:t>Результатом проекту є готовий додаток та документація на супроводження програмного продукту.</w:t>
      </w:r>
    </w:p>
    <w:p w:rsidR="00807302" w:rsidRDefault="00807302" w:rsidP="00486577">
      <w:r>
        <w:t xml:space="preserve">Для досягнення мети Проекту, а саме спрощення створення подій, відображення їх у списку та взаємодії з іншими </w:t>
      </w:r>
      <w:r w:rsidR="005A02C5">
        <w:t xml:space="preserve">системними додатками, розробка </w:t>
      </w:r>
      <w:r>
        <w:t>призначена для:</w:t>
      </w:r>
    </w:p>
    <w:p w:rsidR="00807302" w:rsidRDefault="00807302" w:rsidP="00807302">
      <w:pPr>
        <w:pStyle w:val="af2"/>
        <w:numPr>
          <w:ilvl w:val="0"/>
          <w:numId w:val="31"/>
        </w:numPr>
        <w:tabs>
          <w:tab w:val="left" w:pos="993"/>
        </w:tabs>
        <w:ind w:left="0" w:firstLine="709"/>
      </w:pPr>
      <w:r>
        <w:t>надання швидкого доступу</w:t>
      </w:r>
      <w:r w:rsidR="000403E0">
        <w:t xml:space="preserve"> до перегляду подій;</w:t>
      </w:r>
    </w:p>
    <w:p w:rsidR="000403E0" w:rsidRDefault="000403E0" w:rsidP="000403E0">
      <w:pPr>
        <w:pStyle w:val="af2"/>
        <w:numPr>
          <w:ilvl w:val="0"/>
          <w:numId w:val="31"/>
        </w:numPr>
        <w:tabs>
          <w:tab w:val="left" w:pos="993"/>
        </w:tabs>
        <w:ind w:left="0" w:firstLine="709"/>
      </w:pPr>
      <w:r>
        <w:t>зменшення часу заповнення форми події.</w:t>
      </w:r>
    </w:p>
    <w:p w:rsidR="00F334AF" w:rsidRDefault="002E7387" w:rsidP="002E7387">
      <w:pPr>
        <w:pStyle w:val="af2"/>
        <w:tabs>
          <w:tab w:val="left" w:pos="993"/>
        </w:tabs>
        <w:ind w:left="0"/>
      </w:pPr>
      <w:r>
        <w:t xml:space="preserve">Користувачами додатку будуть майстри по ремонту авто, яким потрібно швидко </w:t>
      </w:r>
      <w:r w:rsidR="000403E0">
        <w:t xml:space="preserve"> </w:t>
      </w:r>
      <w:r>
        <w:t xml:space="preserve">створити події на певну дату та при створенні події подивитись чи занята дата, </w:t>
      </w:r>
      <w:r w:rsidR="00894F0D">
        <w:t>на яку хочуть створити подію.</w:t>
      </w:r>
    </w:p>
    <w:p w:rsidR="0090607C" w:rsidRDefault="0090607C" w:rsidP="004E3349">
      <w:pPr>
        <w:pStyle w:val="af2"/>
        <w:tabs>
          <w:tab w:val="left" w:pos="993"/>
        </w:tabs>
        <w:ind w:left="0"/>
      </w:pPr>
      <w:r>
        <w:t>Потрібно розробити програмний продукт, за допомогою якого користувачі (майстри) зможуть створювати події, редагувати їх та переглядати у різних форматах (список чи календар).</w:t>
      </w:r>
    </w:p>
    <w:p w:rsidR="00807302" w:rsidRDefault="0090607C" w:rsidP="00F57B27">
      <w:pPr>
        <w:pStyle w:val="af2"/>
        <w:tabs>
          <w:tab w:val="left" w:pos="993"/>
        </w:tabs>
        <w:ind w:left="0"/>
      </w:pPr>
      <w:r>
        <w:t>Додаток повинен в</w:t>
      </w:r>
      <w:r w:rsidR="00F57B27">
        <w:t xml:space="preserve">ключати </w:t>
      </w:r>
      <w:r>
        <w:t>базу даних для зберігання даних події, замовників, марок та моделей авто.</w:t>
      </w:r>
    </w:p>
    <w:p w:rsidR="00F57B27" w:rsidRDefault="00F57B27" w:rsidP="00F57B27">
      <w:pPr>
        <w:pStyle w:val="af2"/>
        <w:tabs>
          <w:tab w:val="left" w:pos="993"/>
        </w:tabs>
        <w:ind w:left="0"/>
      </w:pPr>
      <w:r>
        <w:t>Функціонал додатку:</w:t>
      </w:r>
    </w:p>
    <w:p w:rsidR="00F57B27" w:rsidRDefault="00F57B27" w:rsidP="00F57B27">
      <w:pPr>
        <w:pStyle w:val="af2"/>
        <w:numPr>
          <w:ilvl w:val="0"/>
          <w:numId w:val="31"/>
        </w:numPr>
        <w:tabs>
          <w:tab w:val="left" w:pos="993"/>
        </w:tabs>
        <w:ind w:left="0" w:firstLine="709"/>
      </w:pPr>
      <w:r>
        <w:t>створення подій, передбачити створення подій на певну дату;</w:t>
      </w:r>
    </w:p>
    <w:p w:rsidR="00F57B27" w:rsidRDefault="00F57B27" w:rsidP="00F57B27">
      <w:pPr>
        <w:pStyle w:val="af2"/>
        <w:numPr>
          <w:ilvl w:val="0"/>
          <w:numId w:val="31"/>
        </w:numPr>
        <w:tabs>
          <w:tab w:val="left" w:pos="993"/>
        </w:tabs>
        <w:ind w:left="0" w:firstLine="709"/>
      </w:pPr>
      <w:r>
        <w:t>перегляд подій, використовуючи списки та календар;</w:t>
      </w:r>
    </w:p>
    <w:p w:rsidR="00F57B27" w:rsidRDefault="00F57B27" w:rsidP="00F57B27">
      <w:pPr>
        <w:pStyle w:val="af2"/>
        <w:numPr>
          <w:ilvl w:val="0"/>
          <w:numId w:val="31"/>
        </w:numPr>
        <w:tabs>
          <w:tab w:val="left" w:pos="993"/>
        </w:tabs>
        <w:ind w:left="0" w:firstLine="709"/>
      </w:pPr>
      <w:r>
        <w:t>редагування даних;</w:t>
      </w:r>
    </w:p>
    <w:p w:rsidR="003131C6" w:rsidRDefault="00F57B27" w:rsidP="003131C6">
      <w:pPr>
        <w:pStyle w:val="af2"/>
        <w:numPr>
          <w:ilvl w:val="0"/>
          <w:numId w:val="31"/>
        </w:numPr>
        <w:tabs>
          <w:tab w:val="left" w:pos="993"/>
        </w:tabs>
        <w:ind w:left="0" w:firstLine="709"/>
      </w:pPr>
      <w:r>
        <w:t>заповнення форми використовуючи випадаючі меню</w:t>
      </w:r>
      <w:r w:rsidR="003131C6">
        <w:t>;</w:t>
      </w:r>
    </w:p>
    <w:p w:rsidR="002E5A2A" w:rsidRDefault="007E34A5" w:rsidP="002E5A2A">
      <w:pPr>
        <w:pStyle w:val="af2"/>
        <w:numPr>
          <w:ilvl w:val="0"/>
          <w:numId w:val="31"/>
        </w:numPr>
        <w:tabs>
          <w:tab w:val="left" w:pos="993"/>
        </w:tabs>
        <w:ind w:left="0" w:firstLine="709"/>
      </w:pPr>
      <w:r>
        <w:t>отрима</w:t>
      </w:r>
      <w:r w:rsidR="002E5A2A">
        <w:t xml:space="preserve">ння номера </w:t>
      </w:r>
      <w:r w:rsidR="003131C6">
        <w:t>з системного додатку</w:t>
      </w:r>
      <w:r w:rsidR="002E5A2A">
        <w:t xml:space="preserve"> телефона</w:t>
      </w:r>
      <w:r w:rsidR="003131C6">
        <w:t xml:space="preserve"> «Контакти».</w:t>
      </w:r>
    </w:p>
    <w:p w:rsidR="002E5A2A" w:rsidRDefault="002E5A2A" w:rsidP="002E5A2A">
      <w:pPr>
        <w:pStyle w:val="af2"/>
        <w:tabs>
          <w:tab w:val="left" w:pos="993"/>
        </w:tabs>
        <w:ind w:left="709" w:firstLine="0"/>
      </w:pPr>
      <w:r>
        <w:t>Проект повинен відповідати наступним вимогам:</w:t>
      </w:r>
    </w:p>
    <w:p w:rsidR="002E5A2A" w:rsidRDefault="002E5A2A" w:rsidP="002E5A2A">
      <w:pPr>
        <w:pStyle w:val="af2"/>
        <w:numPr>
          <w:ilvl w:val="0"/>
          <w:numId w:val="32"/>
        </w:numPr>
        <w:tabs>
          <w:tab w:val="left" w:pos="993"/>
        </w:tabs>
        <w:ind w:left="0" w:firstLine="709"/>
      </w:pPr>
      <w:r>
        <w:t>інтерфейс українською мовою;</w:t>
      </w:r>
    </w:p>
    <w:p w:rsidR="002E5A2A" w:rsidRDefault="002E5A2A" w:rsidP="002E5A2A">
      <w:pPr>
        <w:pStyle w:val="af2"/>
        <w:numPr>
          <w:ilvl w:val="0"/>
          <w:numId w:val="32"/>
        </w:numPr>
        <w:tabs>
          <w:tab w:val="left" w:pos="993"/>
        </w:tabs>
        <w:ind w:left="0" w:firstLine="709"/>
      </w:pPr>
      <w:r>
        <w:t>захист від дурня;</w:t>
      </w:r>
    </w:p>
    <w:p w:rsidR="002E5A2A" w:rsidRPr="00FF13D5" w:rsidRDefault="00B80BA3" w:rsidP="002E5A2A">
      <w:pPr>
        <w:pStyle w:val="af2"/>
        <w:numPr>
          <w:ilvl w:val="0"/>
          <w:numId w:val="32"/>
        </w:numPr>
        <w:tabs>
          <w:tab w:val="left" w:pos="993"/>
        </w:tabs>
        <w:ind w:left="0" w:firstLine="709"/>
      </w:pPr>
      <w:r>
        <w:t xml:space="preserve">додаток </w:t>
      </w:r>
      <w:r w:rsidR="002E5A2A">
        <w:t>повинен працювати від версії 6.0</w:t>
      </w:r>
      <w:r w:rsidR="002E5A2A" w:rsidRPr="002E5A2A">
        <w:t xml:space="preserve"> </w:t>
      </w:r>
      <w:r w:rsidR="002E5A2A" w:rsidRPr="002E5A2A">
        <w:rPr>
          <w:szCs w:val="21"/>
          <w:shd w:val="clear" w:color="auto" w:fill="FFFFFF"/>
        </w:rPr>
        <w:t>Marshmallow</w:t>
      </w:r>
      <w:r w:rsidR="002E5A2A">
        <w:rPr>
          <w:szCs w:val="21"/>
          <w:shd w:val="clear" w:color="auto" w:fill="FFFFFF"/>
        </w:rPr>
        <w:t>.</w:t>
      </w:r>
    </w:p>
    <w:p w:rsidR="004B6D46" w:rsidRPr="00AF0751" w:rsidRDefault="008A0137" w:rsidP="004B6D46">
      <w:pPr>
        <w:pStyle w:val="1"/>
        <w:rPr>
          <w:lang w:val="uk-UA"/>
        </w:rPr>
      </w:pPr>
      <w:r w:rsidRPr="00AF0751">
        <w:rPr>
          <w:lang w:val="uk-UA"/>
        </w:rPr>
        <w:br w:type="page"/>
      </w:r>
      <w:bookmarkStart w:id="8" w:name="_Toc41594726"/>
      <w:r w:rsidR="006F4646" w:rsidRPr="00AF0751">
        <w:rPr>
          <w:lang w:val="uk-UA"/>
        </w:rPr>
        <w:lastRenderedPageBreak/>
        <w:t>2</w:t>
      </w:r>
      <w:r w:rsidR="004B6D46" w:rsidRPr="00AF0751">
        <w:rPr>
          <w:lang w:val="uk-UA"/>
        </w:rPr>
        <w:t xml:space="preserve"> Технічний проект</w:t>
      </w:r>
      <w:bookmarkEnd w:id="8"/>
    </w:p>
    <w:p w:rsidR="004B6D46" w:rsidRPr="00AF0751" w:rsidRDefault="006F4646" w:rsidP="008A0137">
      <w:pPr>
        <w:pStyle w:val="2"/>
      </w:pPr>
      <w:bookmarkStart w:id="9" w:name="_Toc41594727"/>
      <w:r w:rsidRPr="00AF0751">
        <w:t>2</w:t>
      </w:r>
      <w:r w:rsidR="004B6D46" w:rsidRPr="00AF0751">
        <w:t>.1 Об’єктна модель</w:t>
      </w:r>
      <w:bookmarkEnd w:id="9"/>
    </w:p>
    <w:p w:rsidR="00C1713C" w:rsidRDefault="00481653" w:rsidP="00047E22">
      <w:r>
        <w:t>Проаналізувавши предметну область визначив, що для маніпулювання даними, які розміщені в базі даних потрібно розробити клас з статичними методами. Використовуючи цей клас, ми легко зможемо маніпулювати даними в базі даних.</w:t>
      </w:r>
    </w:p>
    <w:p w:rsidR="00481653" w:rsidRDefault="00953CC4" w:rsidP="00C1713C">
      <w:r>
        <w:t xml:space="preserve">У аналогічних додатках використовується або стандартні списки, або вони взагалі не використовуються. У проекті були створені адаптери, які реалізовують створення </w:t>
      </w:r>
      <w:r w:rsidR="00515B6A">
        <w:t>користувацьких</w:t>
      </w:r>
      <w:r>
        <w:t xml:space="preserve"> списків</w:t>
      </w:r>
      <w:r w:rsidR="001E71E0">
        <w:t>, над якими можна виконувати різний маніпуляції.</w:t>
      </w:r>
    </w:p>
    <w:p w:rsidR="007F48A3" w:rsidRDefault="009618A0" w:rsidP="007F48A3">
      <w:pPr>
        <w:rPr>
          <w:lang w:val="ru-RU"/>
        </w:rPr>
      </w:pPr>
      <w:r>
        <w:t>Так як база даних об</w:t>
      </w:r>
      <w:r w:rsidRPr="009618A0">
        <w:rPr>
          <w:lang w:val="ru-RU"/>
        </w:rPr>
        <w:t>’</w:t>
      </w:r>
      <w:r>
        <w:t>єктно – орієнтована, було створено класи, які розширюють клас «</w:t>
      </w:r>
      <w:r>
        <w:rPr>
          <w:lang w:val="en-US"/>
        </w:rPr>
        <w:t>RealmObject</w:t>
      </w:r>
      <w:r>
        <w:t>»</w:t>
      </w:r>
      <w:r w:rsidRPr="009618A0">
        <w:rPr>
          <w:lang w:val="ru-RU"/>
        </w:rPr>
        <w:t xml:space="preserve">. </w:t>
      </w:r>
    </w:p>
    <w:p w:rsidR="009618A0" w:rsidRDefault="009618A0" w:rsidP="009618A0">
      <w:r>
        <w:t>У майбутньому планується</w:t>
      </w:r>
      <w:r w:rsidR="007F48A3">
        <w:t xml:space="preserve"> реалізувати налаштування додатку та налаштування  даних користувача додатку, </w:t>
      </w:r>
      <w:r>
        <w:t xml:space="preserve"> </w:t>
      </w:r>
      <w:r w:rsidR="007F48A3">
        <w:t xml:space="preserve">де будуть реалізовані і абстрактні класи і класи-наслідники. </w:t>
      </w:r>
    </w:p>
    <w:p w:rsidR="007F48A3" w:rsidRPr="009618A0" w:rsidRDefault="007F48A3" w:rsidP="009618A0">
      <w:r>
        <w:t>Діаграма класів відсутня через те, що при створенні проекту не використовувалось наслідування від створених власноруч класів.</w:t>
      </w:r>
    </w:p>
    <w:p w:rsidR="001D5CCA" w:rsidRDefault="006F4646" w:rsidP="00D479DC">
      <w:pPr>
        <w:pStyle w:val="2"/>
      </w:pPr>
      <w:bookmarkStart w:id="10" w:name="_Toc41594728"/>
      <w:r w:rsidRPr="00AF0751">
        <w:t>2</w:t>
      </w:r>
      <w:r w:rsidR="004B6D46" w:rsidRPr="00AF0751">
        <w:t xml:space="preserve">.2 </w:t>
      </w:r>
      <w:r w:rsidR="001D5CCA" w:rsidRPr="00AF0751">
        <w:t>Моделювання даних</w:t>
      </w:r>
      <w:bookmarkEnd w:id="10"/>
    </w:p>
    <w:p w:rsidR="00D479DC" w:rsidRPr="00D479DC" w:rsidRDefault="00D479DC" w:rsidP="00D479DC">
      <w:pPr>
        <w:rPr>
          <w:lang w:val="ru-RU"/>
        </w:rPr>
      </w:pPr>
      <w:r>
        <w:t xml:space="preserve">Для роботи з об’єктною базою даних використовував систему </w:t>
      </w:r>
      <w:r>
        <w:rPr>
          <w:lang w:val="en-US"/>
        </w:rPr>
        <w:t>Realm</w:t>
      </w:r>
      <w:r w:rsidRPr="00D479DC">
        <w:rPr>
          <w:lang w:val="ru-RU"/>
        </w:rPr>
        <w:t>.</w:t>
      </w:r>
    </w:p>
    <w:p w:rsidR="00D479DC" w:rsidRDefault="00D479DC" w:rsidP="00D479DC">
      <w:pPr>
        <w:rPr>
          <w:lang w:val="ru-RU"/>
        </w:rPr>
      </w:pPr>
      <w:r w:rsidRPr="00D479DC">
        <w:rPr>
          <w:lang w:val="ru-RU"/>
        </w:rPr>
        <w:t xml:space="preserve">Realm </w:t>
      </w:r>
      <w:r>
        <w:rPr>
          <w:lang w:val="ru-RU"/>
        </w:rPr>
        <w:t>–</w:t>
      </w:r>
      <w:r w:rsidRPr="00D479DC">
        <w:rPr>
          <w:lang w:val="ru-RU"/>
        </w:rPr>
        <w:t xml:space="preserve"> ц</w:t>
      </w:r>
      <w:r>
        <w:rPr>
          <w:lang w:val="ru-RU"/>
        </w:rPr>
        <w:t>е система управління об'єктною</w:t>
      </w:r>
      <w:r w:rsidRPr="00D479DC">
        <w:rPr>
          <w:lang w:val="ru-RU"/>
        </w:rPr>
        <w:t xml:space="preserve"> базою даних з відкритим вихідним кодом, спочатку для мобільних пристроїв, також доступна для таких платформ, як Xamarin або React Native і інших, в тому числі для настільних додатків, і ліцензується на умовах ліцензії Apache.</w:t>
      </w:r>
    </w:p>
    <w:p w:rsidR="00D479DC" w:rsidRDefault="00D479DC" w:rsidP="00D479DC">
      <w:r>
        <w:rPr>
          <w:lang w:val="ru-RU"/>
        </w:rPr>
        <w:t>Підключивши</w:t>
      </w:r>
      <w:r w:rsidR="00D80896">
        <w:rPr>
          <w:lang w:val="ru-RU"/>
        </w:rPr>
        <w:t xml:space="preserve"> систему</w:t>
      </w:r>
      <w:r>
        <w:rPr>
          <w:lang w:val="ru-RU"/>
        </w:rPr>
        <w:t xml:space="preserve"> до </w:t>
      </w:r>
      <w:r w:rsidR="00D80896">
        <w:rPr>
          <w:lang w:val="ru-RU"/>
        </w:rPr>
        <w:t>додатку ми зможемо створювати об’єктну модель. Для створення об’єктної моделі потрібно  визначити</w:t>
      </w:r>
      <w:r w:rsidR="00D80896" w:rsidRPr="00D80896">
        <w:rPr>
          <w:lang w:val="ru-RU"/>
        </w:rPr>
        <w:t xml:space="preserve"> свій модельний клас, розширивши RealmObject</w:t>
      </w:r>
      <w:r w:rsidR="00481653">
        <w:rPr>
          <w:lang w:val="ru-RU"/>
        </w:rPr>
        <w:t>. Лістинг коду</w:t>
      </w:r>
      <w:r w:rsidR="00D80896">
        <w:rPr>
          <w:lang w:val="ru-RU"/>
        </w:rPr>
        <w:t xml:space="preserve"> модельних класів розміщені в додатку </w:t>
      </w:r>
      <w:r w:rsidR="00D80896">
        <w:t>А.</w:t>
      </w:r>
    </w:p>
    <w:p w:rsidR="007A06C8" w:rsidRDefault="001A1569" w:rsidP="00D479DC">
      <w:r>
        <w:t xml:space="preserve">На рисунку </w:t>
      </w:r>
      <w:r w:rsidR="00AD60BF" w:rsidRPr="00AD60BF">
        <w:t>1</w:t>
      </w:r>
      <w:r>
        <w:t xml:space="preserve"> зображена концептуальна модель даних.</w:t>
      </w:r>
    </w:p>
    <w:p w:rsidR="001A1569" w:rsidRDefault="00C1713C" w:rsidP="001A1569">
      <w:pPr>
        <w:spacing w:before="120" w:line="240" w:lineRule="auto"/>
        <w:jc w:val="center"/>
        <w:rPr>
          <w:lang w:eastAsia="x-none"/>
        </w:rPr>
      </w:pPr>
      <w:r w:rsidRPr="00C1713C">
        <w:rPr>
          <w:noProof/>
          <w:lang w:val="en-US" w:eastAsia="en-US"/>
        </w:rPr>
        <w:lastRenderedPageBreak/>
        <w:drawing>
          <wp:inline distT="0" distB="0" distL="0" distR="0">
            <wp:extent cx="4213444" cy="2494734"/>
            <wp:effectExtent l="0" t="0" r="0" b="1270"/>
            <wp:docPr id="82" name="Рисунок 82" descr="D:\Polytech\Практика\Моделі_даних_Швец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olytech\Практика\Моделі_даних_Швец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12" cy="249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69" w:rsidRDefault="001A1569" w:rsidP="001A1569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AD60BF">
        <w:rPr>
          <w:lang w:eastAsia="x-none"/>
        </w:rPr>
        <w:t xml:space="preserve">1 </w:t>
      </w:r>
      <w:r>
        <w:rPr>
          <w:lang w:eastAsia="x-none"/>
        </w:rPr>
        <w:t>– Концептуальна модель даних</w:t>
      </w:r>
    </w:p>
    <w:p w:rsidR="00D80896" w:rsidRPr="00F016AD" w:rsidRDefault="00F016AD" w:rsidP="00D479DC">
      <w:r>
        <w:t xml:space="preserve">Вищезазначені класи завжди розширюють </w:t>
      </w:r>
      <w:r>
        <w:rPr>
          <w:lang w:val="en-US"/>
        </w:rPr>
        <w:t>RealmObject</w:t>
      </w:r>
      <w:r w:rsidRPr="00F016AD">
        <w:t>, та мають стандартні гетери та сетери.</w:t>
      </w:r>
    </w:p>
    <w:p w:rsidR="00F016AD" w:rsidRDefault="00F016AD" w:rsidP="00D479DC">
      <w:r>
        <w:rPr>
          <w:lang w:val="en-US"/>
        </w:rPr>
        <w:t>Realm</w:t>
      </w:r>
      <w:r w:rsidRPr="00F016AD">
        <w:rPr>
          <w:lang w:val="ru-RU"/>
        </w:rPr>
        <w:t xml:space="preserve"> </w:t>
      </w:r>
      <w:r>
        <w:t>дає можливість легко працювати з базою даних, а за допомогою транзакцій, база гарантує цілісне збереження даних.</w:t>
      </w:r>
    </w:p>
    <w:p w:rsidR="00F016AD" w:rsidRPr="00181346" w:rsidRDefault="00181346" w:rsidP="00D479DC">
      <w:pPr>
        <w:rPr>
          <w:lang w:val="ru-RU"/>
        </w:rPr>
      </w:pPr>
      <w:r>
        <w:t xml:space="preserve">Використовуючи </w:t>
      </w:r>
      <w:r>
        <w:rPr>
          <w:lang w:val="en-US"/>
        </w:rPr>
        <w:t>Realm</w:t>
      </w:r>
      <w:r w:rsidRPr="00181346">
        <w:rPr>
          <w:lang w:val="ru-RU"/>
        </w:rPr>
        <w:t xml:space="preserve"> </w:t>
      </w:r>
      <w:r>
        <w:t xml:space="preserve">дуже легко користуватись вибіркою, пошуком, оновленням та видаленням даних. Приклади роботи з </w:t>
      </w:r>
      <w:r>
        <w:rPr>
          <w:lang w:val="en-US"/>
        </w:rPr>
        <w:t>Realm</w:t>
      </w:r>
      <w:r w:rsidRPr="00181346">
        <w:rPr>
          <w:lang w:val="ru-RU"/>
        </w:rPr>
        <w:t xml:space="preserve"> </w:t>
      </w:r>
      <w:r>
        <w:t xml:space="preserve">розміщені у додатку </w:t>
      </w:r>
      <w:r>
        <w:rPr>
          <w:lang w:val="en-US"/>
        </w:rPr>
        <w:t>A</w:t>
      </w:r>
      <w:r w:rsidRPr="00181346">
        <w:rPr>
          <w:lang w:val="ru-RU"/>
        </w:rPr>
        <w:t>.</w:t>
      </w:r>
    </w:p>
    <w:p w:rsidR="00181346" w:rsidRPr="00181346" w:rsidRDefault="00181346" w:rsidP="00D479DC">
      <w:r>
        <w:t>Отже, у додатку використовувалась об’єктна база даних.</w:t>
      </w:r>
    </w:p>
    <w:p w:rsidR="004B6D46" w:rsidRDefault="001D5CCA" w:rsidP="008A0137">
      <w:pPr>
        <w:pStyle w:val="2"/>
      </w:pPr>
      <w:bookmarkStart w:id="11" w:name="_Toc41594729"/>
      <w:r w:rsidRPr="00AF0751">
        <w:t xml:space="preserve">2.3 </w:t>
      </w:r>
      <w:r w:rsidR="004B6D46" w:rsidRPr="00AF0751">
        <w:t>Функціональне моделювання</w:t>
      </w:r>
      <w:bookmarkEnd w:id="11"/>
    </w:p>
    <w:p w:rsidR="00AD60BF" w:rsidRPr="00AD60BF" w:rsidRDefault="00AD60BF" w:rsidP="00AD60BF">
      <w:r w:rsidRPr="00AD60BF">
        <w:rPr>
          <w:color w:val="000000"/>
        </w:rPr>
        <w:t>Першим кроком до визначення функціональності системи є аналіз і моделювання вимог до неї. При цьому досягається згода між розробниками, замовниками і майбутніми користувачами стосовно функцій системи, поліпшується розуміння розробниками їх поведінки, обмежується системна функціональність, створюється базис для планування розробки проекту, визначається користувацький інтерфейс.</w:t>
      </w:r>
    </w:p>
    <w:p w:rsidR="00AD60BF" w:rsidRPr="00AD60BF" w:rsidRDefault="00AD60BF" w:rsidP="00AD60BF">
      <w:bookmarkStart w:id="12" w:name="_GoBack"/>
      <w:r>
        <w:t>Можливості, які будуть доступні користувачу т</w:t>
      </w:r>
      <w:r w:rsidR="00F93544">
        <w:t xml:space="preserve">а базі даних описані на діаграмі прецедентів, що зображена на рисунку </w:t>
      </w:r>
      <w:bookmarkEnd w:id="12"/>
      <w:r w:rsidR="00F93544">
        <w:t>2.</w:t>
      </w:r>
    </w:p>
    <w:p w:rsidR="004D75B5" w:rsidRDefault="004D75B5" w:rsidP="004D75B5">
      <w:pPr>
        <w:spacing w:before="120" w:line="240" w:lineRule="auto"/>
        <w:jc w:val="center"/>
        <w:rPr>
          <w:lang w:eastAsia="x-none"/>
        </w:rPr>
      </w:pPr>
      <w:r w:rsidRPr="004D75B5">
        <w:rPr>
          <w:noProof/>
          <w:lang w:val="en-US" w:eastAsia="en-US"/>
        </w:rPr>
        <w:lastRenderedPageBreak/>
        <w:drawing>
          <wp:inline distT="0" distB="0" distL="0" distR="0">
            <wp:extent cx="5015716" cy="2661285"/>
            <wp:effectExtent l="0" t="0" r="0" b="5715"/>
            <wp:docPr id="76" name="Рисунок 76" descr="C:\Users\Admin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07" cy="268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5B5" w:rsidRDefault="004D75B5" w:rsidP="00C1713C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F93544">
        <w:rPr>
          <w:lang w:eastAsia="x-none"/>
        </w:rPr>
        <w:t xml:space="preserve">2 </w:t>
      </w:r>
      <w:r>
        <w:rPr>
          <w:lang w:eastAsia="x-none"/>
        </w:rPr>
        <w:t>– Діаграма прецедентів</w:t>
      </w:r>
    </w:p>
    <w:p w:rsidR="00F93544" w:rsidRDefault="00F93544" w:rsidP="00F93544">
      <w:pPr>
        <w:spacing w:after="120" w:line="240" w:lineRule="auto"/>
        <w:rPr>
          <w:lang w:eastAsia="x-none"/>
        </w:rPr>
      </w:pPr>
      <w:r>
        <w:rPr>
          <w:lang w:eastAsia="x-none"/>
        </w:rPr>
        <w:t>Для кращого розуміння вза</w:t>
      </w:r>
      <w:r w:rsidRPr="00F93544">
        <w:rPr>
          <w:lang w:val="ru-RU" w:eastAsia="x-none"/>
        </w:rPr>
        <w:t>’</w:t>
      </w:r>
      <w:r>
        <w:rPr>
          <w:lang w:eastAsia="x-none"/>
        </w:rPr>
        <w:t>ємодії об</w:t>
      </w:r>
      <w:r w:rsidRPr="00F93544">
        <w:rPr>
          <w:lang w:val="ru-RU" w:eastAsia="x-none"/>
        </w:rPr>
        <w:t>’</w:t>
      </w:r>
      <w:r>
        <w:rPr>
          <w:lang w:eastAsia="x-none"/>
        </w:rPr>
        <w:t>єктів за часом створюються діаграми послідовності. На рисунку 3 зображена діаграма, яка відображує послідовність комунікації користувача з системою, що веде до відображення подій у списку або у календарі.</w:t>
      </w:r>
    </w:p>
    <w:p w:rsidR="00F93544" w:rsidRPr="00F93544" w:rsidRDefault="00F93544" w:rsidP="00F93544">
      <w:pPr>
        <w:spacing w:after="120" w:line="240" w:lineRule="auto"/>
        <w:rPr>
          <w:lang w:eastAsia="x-none"/>
        </w:rPr>
      </w:pPr>
      <w:r>
        <w:rPr>
          <w:lang w:eastAsia="x-none"/>
        </w:rPr>
        <w:t>Дана послідовність завжди виконується при вході в додаток.</w:t>
      </w:r>
    </w:p>
    <w:p w:rsidR="00C1713C" w:rsidRDefault="00C1713C" w:rsidP="00C1713C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 wp14:anchorId="3BA62C01" wp14:editId="70F30664">
            <wp:extent cx="2704560" cy="1780849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978" cy="178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EC5" w:rsidRDefault="00C1713C" w:rsidP="00C1713C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F93544">
        <w:rPr>
          <w:lang w:eastAsia="x-none"/>
        </w:rPr>
        <w:t xml:space="preserve">3 </w:t>
      </w:r>
      <w:r>
        <w:rPr>
          <w:lang w:eastAsia="x-none"/>
        </w:rPr>
        <w:t>– Діаграма послідовності (відображення подій)</w:t>
      </w:r>
    </w:p>
    <w:p w:rsidR="00F93544" w:rsidRDefault="00F93544" w:rsidP="00F93544">
      <w:pPr>
        <w:spacing w:after="120" w:line="240" w:lineRule="auto"/>
        <w:rPr>
          <w:lang w:eastAsia="x-none"/>
        </w:rPr>
      </w:pPr>
      <w:r>
        <w:rPr>
          <w:lang w:eastAsia="x-none"/>
        </w:rPr>
        <w:t>На рисунку 4 зображена діаграма послідовності</w:t>
      </w:r>
      <w:r w:rsidR="00632BF9">
        <w:rPr>
          <w:lang w:eastAsia="x-none"/>
        </w:rPr>
        <w:t xml:space="preserve"> «Створення подій».</w:t>
      </w:r>
    </w:p>
    <w:p w:rsidR="00C1713C" w:rsidRDefault="00C1713C" w:rsidP="00C1713C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 wp14:anchorId="671C96DC" wp14:editId="4ED46FE8">
            <wp:extent cx="2762560" cy="2566670"/>
            <wp:effectExtent l="0" t="0" r="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91" cy="25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3C" w:rsidRPr="004D75B5" w:rsidRDefault="00C1713C" w:rsidP="00C1713C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F93544">
        <w:rPr>
          <w:lang w:eastAsia="x-none"/>
        </w:rPr>
        <w:t xml:space="preserve">4 </w:t>
      </w:r>
      <w:r>
        <w:rPr>
          <w:lang w:eastAsia="x-none"/>
        </w:rPr>
        <w:t>– Діаграма послідовності (створення подій)</w:t>
      </w:r>
    </w:p>
    <w:p w:rsidR="004B6D46" w:rsidRPr="00AF0751" w:rsidRDefault="008A0137" w:rsidP="004B6D46">
      <w:pPr>
        <w:pStyle w:val="1"/>
        <w:rPr>
          <w:lang w:val="uk-UA"/>
        </w:rPr>
      </w:pPr>
      <w:r w:rsidRPr="00AF0751">
        <w:rPr>
          <w:lang w:val="uk-UA"/>
        </w:rPr>
        <w:br w:type="page"/>
      </w:r>
      <w:bookmarkStart w:id="13" w:name="_Toc41594730"/>
      <w:r w:rsidR="006F4646" w:rsidRPr="00AF0751">
        <w:rPr>
          <w:lang w:val="uk-UA"/>
        </w:rPr>
        <w:lastRenderedPageBreak/>
        <w:t>3</w:t>
      </w:r>
      <w:r w:rsidR="004B6D46" w:rsidRPr="00AF0751">
        <w:rPr>
          <w:lang w:val="uk-UA"/>
        </w:rPr>
        <w:t xml:space="preserve"> Робочий проект</w:t>
      </w:r>
      <w:bookmarkEnd w:id="13"/>
    </w:p>
    <w:p w:rsidR="004B6D46" w:rsidRDefault="006F4646" w:rsidP="008A0137">
      <w:pPr>
        <w:pStyle w:val="2"/>
      </w:pPr>
      <w:bookmarkStart w:id="14" w:name="_Toc41594731"/>
      <w:r w:rsidRPr="00AF0751">
        <w:t>3</w:t>
      </w:r>
      <w:r w:rsidR="004B6D46" w:rsidRPr="00AF0751">
        <w:t>.1 Засоби розробки</w:t>
      </w:r>
      <w:bookmarkEnd w:id="14"/>
    </w:p>
    <w:p w:rsidR="001D3E4B" w:rsidRDefault="001D3E4B" w:rsidP="001D3E4B">
      <w:r>
        <w:t xml:space="preserve">Бурхливий розвиток інформаційних технологій останнім часом </w:t>
      </w:r>
      <w:r w:rsidR="0021299E">
        <w:t>призвів</w:t>
      </w:r>
      <w:r>
        <w:t xml:space="preserve"> до того, що з'явилося багато нових пристроїв і технологій, таких, як планшети, смартфони, нетбуки, інші гаджети. Вони все більш міцно входять в наше життя і стають звичною справою. Лідируючої платформою серед подібних гаджетів на сьогоднішній день є ОС</w:t>
      </w:r>
      <w:r w:rsidR="0021299E" w:rsidRPr="0021299E">
        <w:t xml:space="preserve"> </w:t>
      </w:r>
      <w:r w:rsidR="0021299E">
        <w:rPr>
          <w:lang w:val="en-US"/>
        </w:rPr>
        <w:t>Android</w:t>
      </w:r>
      <w:r>
        <w:t>.</w:t>
      </w:r>
    </w:p>
    <w:p w:rsidR="001D3E4B" w:rsidRDefault="001D3E4B" w:rsidP="0021299E">
      <w:r>
        <w:t>Android використовується на самих різних пристроях. Це і смартфони, і планшети, і телевізори, і смарт-годинник і ряд інших гаджетів.</w:t>
      </w:r>
      <w:r w:rsidR="0021299E">
        <w:t xml:space="preserve"> За різними підрахунками за 2020</w:t>
      </w:r>
      <w:r>
        <w:t xml:space="preserve"> рік цієї </w:t>
      </w:r>
      <w:r w:rsidR="0021299E">
        <w:t>операційною</w:t>
      </w:r>
      <w:r>
        <w:t xml:space="preserve"> </w:t>
      </w:r>
      <w:r w:rsidR="0021299E">
        <w:t>системою користуються близько 86</w:t>
      </w:r>
      <w:r>
        <w:t>% власників смартфонів, а загальна кількість користувачів сматрфона</w:t>
      </w:r>
      <w:r w:rsidR="0021299E">
        <w:t xml:space="preserve"> на ОС Android оцінюється в 2</w:t>
      </w:r>
      <w:r>
        <w:t xml:space="preserve"> млрд. </w:t>
      </w:r>
    </w:p>
    <w:p w:rsidR="0021299E" w:rsidRDefault="0021299E" w:rsidP="0021299E">
      <w:pPr>
        <w:rPr>
          <w:lang w:val="ru-RU"/>
        </w:rPr>
      </w:pPr>
      <w:r>
        <w:t xml:space="preserve">Для програмування вибрав мову програмування </w:t>
      </w:r>
      <w:r>
        <w:rPr>
          <w:lang w:val="en-US"/>
        </w:rPr>
        <w:t>Java</w:t>
      </w:r>
      <w:r>
        <w:rPr>
          <w:lang w:val="ru-RU"/>
        </w:rPr>
        <w:t xml:space="preserve">. </w:t>
      </w:r>
    </w:p>
    <w:p w:rsidR="0021299E" w:rsidRPr="0021299E" w:rsidRDefault="0021299E" w:rsidP="0021299E">
      <w:pPr>
        <w:rPr>
          <w:lang w:val="ru-RU"/>
        </w:rPr>
      </w:pPr>
      <w:r w:rsidRPr="0021299E">
        <w:rPr>
          <w:lang w:val="ru-RU"/>
        </w:rPr>
        <w:t>Java є основою практично для всіх типів мережевих додатків і загальним стандартом для розробки і поширення вбудованих і мобільних додатків, ігор, веб-контенту та корпоративного програмного забезпечення. У світі налічується понад 9 мільйонів фахівців, які розробляють додатки на Java, яка дозволяє ефективно розробляти, впроваджувати і використовувати чудові додатки і послуги.</w:t>
      </w:r>
    </w:p>
    <w:p w:rsidR="0021299E" w:rsidRDefault="0021299E" w:rsidP="0021299E">
      <w:pPr>
        <w:rPr>
          <w:lang w:val="ru-RU"/>
        </w:rPr>
      </w:pPr>
      <w:r w:rsidRPr="0021299E">
        <w:rPr>
          <w:lang w:val="ru-RU"/>
        </w:rPr>
        <w:t>Від портативних комп'ютерів до центрів збору даних, від ігрових консолей до комп'ютерів, які використовуються для наукових розробок, від стільникових телефонів до мережі Інтерне</w:t>
      </w:r>
      <w:r>
        <w:rPr>
          <w:lang w:val="ru-RU"/>
        </w:rPr>
        <w:t>т - Java використовується всюди.</w:t>
      </w:r>
    </w:p>
    <w:p w:rsidR="0021299E" w:rsidRDefault="0021299E" w:rsidP="0021299E">
      <w:r>
        <w:rPr>
          <w:lang w:val="ru-RU"/>
        </w:rPr>
        <w:t xml:space="preserve">Також для </w:t>
      </w:r>
      <w:r>
        <w:rPr>
          <w:lang w:val="en-US"/>
        </w:rPr>
        <w:t>Java</w:t>
      </w:r>
      <w:r w:rsidRPr="0021299E">
        <w:rPr>
          <w:lang w:val="ru-RU"/>
        </w:rPr>
        <w:t xml:space="preserve"> </w:t>
      </w:r>
      <w:r>
        <w:t xml:space="preserve">є потужна документація для  створення мобільних додатків на платформі </w:t>
      </w:r>
      <w:r>
        <w:rPr>
          <w:lang w:val="en-US"/>
        </w:rPr>
        <w:t>Android</w:t>
      </w:r>
      <w:r w:rsidRPr="0021299E">
        <w:rPr>
          <w:lang w:val="ru-RU"/>
        </w:rPr>
        <w:t xml:space="preserve"> </w:t>
      </w:r>
      <w:r>
        <w:rPr>
          <w:lang w:val="en-US"/>
        </w:rPr>
        <w:t>Studio</w:t>
      </w:r>
      <w:r>
        <w:t>.</w:t>
      </w:r>
    </w:p>
    <w:p w:rsidR="00AA08BB" w:rsidRPr="00AA08BB" w:rsidRDefault="00AA08BB" w:rsidP="0021299E">
      <w:r>
        <w:t xml:space="preserve">Отже, вибравши мову програмування </w:t>
      </w:r>
      <w:r>
        <w:rPr>
          <w:lang w:val="en-US"/>
        </w:rPr>
        <w:t>Java</w:t>
      </w:r>
      <w:r w:rsidRPr="00AA08BB">
        <w:rPr>
          <w:lang w:val="ru-RU"/>
        </w:rPr>
        <w:t xml:space="preserve"> </w:t>
      </w:r>
      <w:r>
        <w:t xml:space="preserve">працювати з платформою </w:t>
      </w:r>
      <w:r>
        <w:rPr>
          <w:lang w:val="en-US"/>
        </w:rPr>
        <w:t>Android</w:t>
      </w:r>
      <w:r w:rsidRPr="00AA08BB">
        <w:rPr>
          <w:lang w:val="ru-RU"/>
        </w:rPr>
        <w:t xml:space="preserve"> </w:t>
      </w:r>
      <w:r>
        <w:t>буде легше, так як підтримка та оновлення версій відбувається досить часто.</w:t>
      </w:r>
    </w:p>
    <w:p w:rsidR="004B6D46" w:rsidRDefault="006F4646" w:rsidP="008A0137">
      <w:pPr>
        <w:pStyle w:val="2"/>
      </w:pPr>
      <w:bookmarkStart w:id="15" w:name="_Toc41594732"/>
      <w:r w:rsidRPr="00AF0751">
        <w:t>3</w:t>
      </w:r>
      <w:r w:rsidR="004B6D46" w:rsidRPr="00AF0751">
        <w:t>.</w:t>
      </w:r>
      <w:r w:rsidR="00394446" w:rsidRPr="00AF0751">
        <w:t>2</w:t>
      </w:r>
      <w:r w:rsidR="004B6D46" w:rsidRPr="00AF0751">
        <w:t xml:space="preserve"> Інтерфейс програмного забезпечення</w:t>
      </w:r>
      <w:bookmarkEnd w:id="15"/>
    </w:p>
    <w:p w:rsidR="004C5160" w:rsidRDefault="004C5160" w:rsidP="004C5160">
      <w:r>
        <w:t>Під час розробки інтерфейсу необхідно врахувати наступні принципи:</w:t>
      </w:r>
    </w:p>
    <w:p w:rsidR="004C5160" w:rsidRDefault="004C5160" w:rsidP="004C5160">
      <w:pPr>
        <w:pStyle w:val="af2"/>
        <w:numPr>
          <w:ilvl w:val="0"/>
          <w:numId w:val="29"/>
        </w:numPr>
        <w:tabs>
          <w:tab w:val="left" w:pos="993"/>
        </w:tabs>
        <w:ind w:left="0" w:firstLine="709"/>
      </w:pPr>
      <w:r>
        <w:lastRenderedPageBreak/>
        <w:t>Використовувати стандартні, перевірені багатьма програмістами і користувачами інтерфейсні рішення;</w:t>
      </w:r>
    </w:p>
    <w:p w:rsidR="004C5160" w:rsidRDefault="004C5160" w:rsidP="004C5160">
      <w:pPr>
        <w:pStyle w:val="af2"/>
        <w:numPr>
          <w:ilvl w:val="0"/>
          <w:numId w:val="29"/>
        </w:numPr>
        <w:tabs>
          <w:tab w:val="left" w:pos="993"/>
        </w:tabs>
        <w:ind w:left="0" w:firstLine="709"/>
      </w:pPr>
      <w:r>
        <w:t>Інтерфейс повинен бути зручний, простий та зрозумілий. Слід врахувати, що всі дії повинні легко запам’ятовуватися і щоб вони не вимагали стомлюючих процедур;</w:t>
      </w:r>
    </w:p>
    <w:p w:rsidR="004C5160" w:rsidRDefault="004C5160" w:rsidP="004C5160">
      <w:pPr>
        <w:pStyle w:val="af2"/>
        <w:numPr>
          <w:ilvl w:val="0"/>
          <w:numId w:val="29"/>
        </w:numPr>
        <w:tabs>
          <w:tab w:val="left" w:pos="993"/>
        </w:tabs>
        <w:ind w:left="0" w:firstLine="709"/>
      </w:pPr>
      <w:r>
        <w:t xml:space="preserve">Дизайн інтерфейсу. Інтерфейс не повинен стомлювати зір, він повинен </w:t>
      </w:r>
      <w:r w:rsidR="00987843">
        <w:t>мати один стиль</w:t>
      </w:r>
      <w:r>
        <w:t>.</w:t>
      </w:r>
    </w:p>
    <w:p w:rsidR="00987843" w:rsidRPr="00AA08BB" w:rsidRDefault="004C5160" w:rsidP="00EE560F">
      <w:r>
        <w:t xml:space="preserve">Для забезпечення діалогу між програмою та користувачем було використано спливаючі повідомлення </w:t>
      </w:r>
      <w:r>
        <w:rPr>
          <w:lang w:val="en-US"/>
        </w:rPr>
        <w:t>Toast</w:t>
      </w:r>
      <w:r>
        <w:t>.</w:t>
      </w:r>
    </w:p>
    <w:p w:rsidR="004B6D46" w:rsidRDefault="006F4646" w:rsidP="008A0137">
      <w:pPr>
        <w:pStyle w:val="2"/>
      </w:pPr>
      <w:bookmarkStart w:id="16" w:name="_Toc41594733"/>
      <w:r w:rsidRPr="00AF0751">
        <w:t>3</w:t>
      </w:r>
      <w:r w:rsidR="004B6D46" w:rsidRPr="00AF0751">
        <w:t>.</w:t>
      </w:r>
      <w:r w:rsidR="00394446" w:rsidRPr="00AF0751">
        <w:t>3</w:t>
      </w:r>
      <w:r w:rsidR="004B6D46" w:rsidRPr="00AF0751">
        <w:t xml:space="preserve"> Розробка документів на супроводження програмного забезпечення</w:t>
      </w:r>
      <w:bookmarkEnd w:id="16"/>
    </w:p>
    <w:p w:rsidR="00DF398F" w:rsidRPr="00DF398F" w:rsidRDefault="00DF398F" w:rsidP="00DF398F">
      <w:r>
        <w:t>Для кращого розуміння програмного коду, при необхідності вдосконалення програмного забезпечення, створюють інструкцію програмісту, а для розуміння процесу експлуатації програмного забезпечення – інструкцію користувачу.</w:t>
      </w:r>
    </w:p>
    <w:p w:rsidR="004B6D46" w:rsidRDefault="006F4646" w:rsidP="004B6D46">
      <w:pPr>
        <w:pStyle w:val="3"/>
      </w:pPr>
      <w:r w:rsidRPr="00AF0751">
        <w:t>3</w:t>
      </w:r>
      <w:r w:rsidR="004B6D46" w:rsidRPr="00AF0751">
        <w:t>.</w:t>
      </w:r>
      <w:r w:rsidR="00394446" w:rsidRPr="00AF0751">
        <w:t>3</w:t>
      </w:r>
      <w:r w:rsidR="004B6D46" w:rsidRPr="00AF0751">
        <w:t>.1 Інструкція програмісту</w:t>
      </w:r>
    </w:p>
    <w:p w:rsidR="004249E8" w:rsidRDefault="004249E8" w:rsidP="004249E8">
      <w:pPr>
        <w:rPr>
          <w:lang w:eastAsia="x-none"/>
        </w:rPr>
      </w:pPr>
      <w:r>
        <w:rPr>
          <w:lang w:eastAsia="x-none"/>
        </w:rPr>
        <w:t>Для зручної роботи з базою даних було створено клас «</w:t>
      </w:r>
      <w:r>
        <w:rPr>
          <w:lang w:val="en-US" w:eastAsia="x-none"/>
        </w:rPr>
        <w:t>MyRealm</w:t>
      </w:r>
      <w:r>
        <w:rPr>
          <w:lang w:eastAsia="x-none"/>
        </w:rPr>
        <w:t xml:space="preserve">», в якому реалізовані статичні методи для добавлення, редагування, вибірку, видалення даних в базі даних. </w:t>
      </w:r>
      <w:r w:rsidR="00655FE1">
        <w:rPr>
          <w:lang w:eastAsia="x-none"/>
        </w:rPr>
        <w:t>Лістинг класу розміщений у Додатку А.</w:t>
      </w:r>
    </w:p>
    <w:p w:rsidR="004249E8" w:rsidRDefault="007C090F" w:rsidP="004249E8">
      <w:pPr>
        <w:rPr>
          <w:lang w:eastAsia="x-none"/>
        </w:rPr>
      </w:pPr>
      <w:r>
        <w:rPr>
          <w:lang w:eastAsia="x-none"/>
        </w:rPr>
        <w:t xml:space="preserve">Для роботи з </w:t>
      </w:r>
      <w:r>
        <w:rPr>
          <w:lang w:val="en-US" w:eastAsia="x-none"/>
        </w:rPr>
        <w:t>xml</w:t>
      </w:r>
      <w:r>
        <w:rPr>
          <w:lang w:eastAsia="x-none"/>
        </w:rPr>
        <w:t xml:space="preserve"> –</w:t>
      </w:r>
      <w:r w:rsidRPr="003D4277">
        <w:rPr>
          <w:lang w:eastAsia="x-none"/>
        </w:rPr>
        <w:t xml:space="preserve"> </w:t>
      </w:r>
      <w:r>
        <w:rPr>
          <w:lang w:eastAsia="x-none"/>
        </w:rPr>
        <w:t>файлами також був створений клас з статичними методами «</w:t>
      </w:r>
      <w:r w:rsidRPr="007C090F">
        <w:rPr>
          <w:lang w:eastAsia="x-none"/>
        </w:rPr>
        <w:t>MySharedPreferences</w:t>
      </w:r>
      <w:r w:rsidR="00860329">
        <w:rPr>
          <w:lang w:eastAsia="x-none"/>
        </w:rPr>
        <w:t>».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>public class MySharedPreferences {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private static final String namePreferensec = "MyPref";</w:t>
      </w:r>
      <w:r>
        <w:rPr>
          <w:sz w:val="22"/>
          <w:lang w:eastAsia="x-none"/>
        </w:rPr>
        <w:t xml:space="preserve">//змінна, назва файлу, для зберігання даних у </w:t>
      </w:r>
      <w:r>
        <w:rPr>
          <w:sz w:val="22"/>
          <w:lang w:val="en-US" w:eastAsia="x-none"/>
        </w:rPr>
        <w:t>xml</w:t>
      </w:r>
      <w:r w:rsidRPr="00860329">
        <w:rPr>
          <w:sz w:val="22"/>
          <w:lang w:eastAsia="x-none"/>
        </w:rPr>
        <w:t xml:space="preserve"> </w:t>
      </w:r>
      <w:r>
        <w:rPr>
          <w:sz w:val="22"/>
          <w:lang w:eastAsia="x-none"/>
        </w:rPr>
        <w:t>файлах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private static final String FIRST = "First";</w:t>
      </w:r>
      <w:r>
        <w:rPr>
          <w:sz w:val="22"/>
          <w:lang w:eastAsia="x-none"/>
        </w:rPr>
        <w:t xml:space="preserve"> //так би мовити теги, за якими буде зберігатися дані.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private static SharedPreferences sharedPreferences;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public static boolean isFirst(Context context){</w:t>
      </w:r>
      <w:r>
        <w:rPr>
          <w:sz w:val="22"/>
          <w:lang w:eastAsia="x-none"/>
        </w:rPr>
        <w:t xml:space="preserve">//метод перевіряє, чи користувач входить вперше, якщо це так, то метод повертає </w:t>
      </w:r>
      <w:r>
        <w:rPr>
          <w:sz w:val="22"/>
          <w:lang w:val="en-US" w:eastAsia="x-none"/>
        </w:rPr>
        <w:t>true</w:t>
      </w:r>
      <w:r>
        <w:rPr>
          <w:sz w:val="22"/>
          <w:lang w:eastAsia="x-none"/>
        </w:rPr>
        <w:t xml:space="preserve">, інакше </w:t>
      </w:r>
      <w:r>
        <w:rPr>
          <w:sz w:val="22"/>
          <w:lang w:val="en-US" w:eastAsia="x-none"/>
        </w:rPr>
        <w:t>false</w:t>
      </w:r>
      <w:r w:rsidRPr="00860329">
        <w:rPr>
          <w:sz w:val="22"/>
          <w:lang w:eastAsia="x-none"/>
        </w:rPr>
        <w:t>.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sharedPreferences = context.getSharedPreferences(namePreferensec,Context.MODE_PRIVATE);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boolean ret = sharedPreferences.getBoolean(FIRST,false);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if(ret == false){</w:t>
      </w:r>
      <w:r>
        <w:rPr>
          <w:sz w:val="22"/>
          <w:lang w:eastAsia="x-none"/>
        </w:rPr>
        <w:t>//якщо перший раз, то встановлюємо, що вже не перший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    setFirst(context);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}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return ret;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}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private static void setFirst(Context context){</w:t>
      </w:r>
      <w:r>
        <w:rPr>
          <w:sz w:val="22"/>
          <w:lang w:eastAsia="x-none"/>
        </w:rPr>
        <w:t>//метод, який встановлює, перше встановлення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sharedPreferences = context.getSharedPreferences(namePreferensec,Context.MODE_PRIVATE);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SharedPreferences.Editor editor = sharedPreferences.edit();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editor.putBoolean(FIRST,true);</w:t>
      </w:r>
    </w:p>
    <w:p w:rsidR="00860329" w:rsidRPr="00860329" w:rsidRDefault="00860329" w:rsidP="00860329">
      <w:pPr>
        <w:spacing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t xml:space="preserve">        editor.apply();</w:t>
      </w:r>
    </w:p>
    <w:p w:rsidR="00860329" w:rsidRPr="00860329" w:rsidRDefault="00860329" w:rsidP="00E44A52">
      <w:pPr>
        <w:spacing w:after="120" w:line="240" w:lineRule="auto"/>
        <w:jc w:val="left"/>
        <w:rPr>
          <w:sz w:val="22"/>
          <w:lang w:eastAsia="x-none"/>
        </w:rPr>
      </w:pPr>
      <w:r w:rsidRPr="00860329">
        <w:rPr>
          <w:sz w:val="22"/>
          <w:lang w:eastAsia="x-none"/>
        </w:rPr>
        <w:lastRenderedPageBreak/>
        <w:t xml:space="preserve">    }}</w:t>
      </w:r>
    </w:p>
    <w:p w:rsidR="007C090F" w:rsidRDefault="007C090F" w:rsidP="004249E8">
      <w:r>
        <w:rPr>
          <w:lang w:eastAsia="x-none"/>
        </w:rPr>
        <w:t>Класи проекту, які мають у назві слово «</w:t>
      </w:r>
      <w:r>
        <w:rPr>
          <w:lang w:val="en-US" w:eastAsia="x-none"/>
        </w:rPr>
        <w:t>Adapter</w:t>
      </w:r>
      <w:r w:rsidRPr="004D75B5">
        <w:rPr>
          <w:lang w:eastAsia="x-none"/>
        </w:rPr>
        <w:t>»</w:t>
      </w:r>
      <w:r w:rsidR="004D75B5" w:rsidRPr="004D75B5">
        <w:rPr>
          <w:lang w:eastAsia="x-none"/>
        </w:rPr>
        <w:t xml:space="preserve"> створені для розробки користувацького списку, в цих класах реалізовані методи розширені класом </w:t>
      </w:r>
      <w:r w:rsidR="004D75B5" w:rsidRPr="004D75B5">
        <w:t>RecyclerView.Adapter</w:t>
      </w:r>
      <w:r w:rsidR="004D75B5" w:rsidRPr="004D75B5">
        <w:rPr>
          <w:sz w:val="36"/>
          <w:lang w:eastAsia="x-none"/>
        </w:rPr>
        <w:t xml:space="preserve"> </w:t>
      </w:r>
      <w:r w:rsidR="004D75B5">
        <w:rPr>
          <w:lang w:eastAsia="x-none"/>
        </w:rPr>
        <w:t xml:space="preserve">та створений клас </w:t>
      </w:r>
      <w:r w:rsidR="004D75B5" w:rsidRPr="004D75B5">
        <w:t>RecyclerView.</w:t>
      </w:r>
      <w:r w:rsidR="004D75B5" w:rsidRPr="004D75B5">
        <w:rPr>
          <w:lang w:val="en-US"/>
        </w:rPr>
        <w:t>ViewHolder</w:t>
      </w:r>
      <w:r w:rsidR="004D75B5">
        <w:t>.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>public class SettingsAdapter extends RecyclerView.Adapter&lt;SettingsAdapter.ViewHolder&gt; {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private Context context;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private List&lt;String&gt; name_settings;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private List&lt;Integer&gt; icon_settings;</w:t>
      </w:r>
    </w:p>
    <w:p w:rsidR="00E44A52" w:rsidRPr="001761FB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private static onClickListner ONCLICK;</w:t>
      </w:r>
      <w:r w:rsidR="001761FB">
        <w:rPr>
          <w:sz w:val="22"/>
        </w:rPr>
        <w:t>//оброботчик подій натиску на строку списку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public SettingsAdapter(Context context, List&lt;String&gt; name_settings, List&lt;Integer&gt; icon_settings) {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this.context = context;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this.name_settings = name_settings;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this.icon_settings = icon_settings;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}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@NonNull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@Override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public ViewHolder onCreateViewHolder(@NonNull ViewGroup parent, int viewType) {</w:t>
      </w:r>
      <w:r w:rsidR="001761FB">
        <w:rPr>
          <w:sz w:val="22"/>
        </w:rPr>
        <w:t>//встановлення користувацького шаблону строки списку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LayoutInflater inflater = LayoutInflater.from(context);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View view = inflater.inflate(R.layout.row_settings,parent,false);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return new SettingsAdapter.ViewHolder(view);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}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@Override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public void onBindViewHolder(@NonNull ViewHolder holder, int position) {</w:t>
      </w:r>
      <w:r w:rsidR="001761FB">
        <w:rPr>
          <w:sz w:val="22"/>
        </w:rPr>
        <w:t>//встановлення даних у поля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holder.name.setText(name_settings.get(position));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holder.icon.setImageResource(icon_settings.get(position));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}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@Override</w:t>
      </w:r>
    </w:p>
    <w:p w:rsidR="00E44A52" w:rsidRPr="001761FB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public int getItemCount() {</w:t>
      </w:r>
      <w:r w:rsidR="001761FB">
        <w:rPr>
          <w:sz w:val="22"/>
        </w:rPr>
        <w:t>//кількість елементів в списку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return name_settings.size();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}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public void setItemOnClickListener(onClickListner ONCLICK) {</w:t>
      </w:r>
      <w:r w:rsidR="001761FB">
        <w:rPr>
          <w:sz w:val="22"/>
        </w:rPr>
        <w:t>//всановлення події</w:t>
      </w:r>
    </w:p>
    <w:p w:rsid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SettingsAdapter.ONCLICK = ONCLICK; }</w:t>
      </w:r>
    </w:p>
    <w:p w:rsidR="001761FB" w:rsidRPr="00E44A52" w:rsidRDefault="001761FB" w:rsidP="00E44A52">
      <w:pPr>
        <w:spacing w:line="240" w:lineRule="auto"/>
        <w:jc w:val="left"/>
        <w:rPr>
          <w:sz w:val="22"/>
        </w:rPr>
      </w:pP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class ViewHolder extends RecyclerView.ViewHolder implements View.OnClickListener {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TextView name;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ImageView icon;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MaterialCardView cardView;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public ViewHolder(@NonNull View itemView) {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    super(itemView);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    name = (TextView) itemView.findViewById(R.id.row_setting_text);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    icon = (ImageView) itemView.findViewById(R.id.row_setting_icon);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    cardView = (MaterialCardView) itemView.findViewById(R.id.materialCard_row_settings);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    cardView.setClickable(true);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    cardView.setOnClickListener(this);}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@Override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public void onClick(View v) {</w:t>
      </w:r>
      <w:r w:rsidR="001761FB">
        <w:rPr>
          <w:sz w:val="22"/>
        </w:rPr>
        <w:t>//виклик події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    ONCLICK.onItemClick(getAdapterPosition(),v);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    }}</w:t>
      </w:r>
    </w:p>
    <w:p w:rsidR="00E44A52" w:rsidRPr="00E44A52" w:rsidRDefault="00E44A52" w:rsidP="00E44A52">
      <w:pPr>
        <w:spacing w:line="240" w:lineRule="auto"/>
        <w:jc w:val="left"/>
        <w:rPr>
          <w:sz w:val="22"/>
        </w:rPr>
      </w:pPr>
      <w:r w:rsidRPr="00E44A52">
        <w:rPr>
          <w:sz w:val="22"/>
        </w:rPr>
        <w:t xml:space="preserve">    public interface onClickListner {</w:t>
      </w:r>
      <w:r w:rsidR="001761FB">
        <w:rPr>
          <w:sz w:val="22"/>
        </w:rPr>
        <w:t>//інтерфейс для реалізації обробки подій</w:t>
      </w:r>
    </w:p>
    <w:p w:rsidR="00E44A52" w:rsidRDefault="00E44A52" w:rsidP="00E44A52">
      <w:pPr>
        <w:spacing w:after="120" w:line="240" w:lineRule="auto"/>
        <w:jc w:val="left"/>
        <w:rPr>
          <w:sz w:val="22"/>
        </w:rPr>
      </w:pPr>
      <w:r w:rsidRPr="00E44A52">
        <w:rPr>
          <w:sz w:val="22"/>
        </w:rPr>
        <w:t xml:space="preserve">        void onItemClick(int position,View v);}}</w:t>
      </w:r>
    </w:p>
    <w:p w:rsidR="001761FB" w:rsidRPr="005A02C5" w:rsidRDefault="001761FB" w:rsidP="001761FB">
      <w:r>
        <w:lastRenderedPageBreak/>
        <w:t xml:space="preserve">У вищезазначеному класі реалізовані абстрактні методи реалізуючиш класів. Також для обробки даних списку було реалізовано подію </w:t>
      </w:r>
      <w:r>
        <w:rPr>
          <w:lang w:val="en-US"/>
        </w:rPr>
        <w:t>OnClick</w:t>
      </w:r>
      <w:r w:rsidRPr="005A02C5">
        <w:t>.</w:t>
      </w:r>
    </w:p>
    <w:p w:rsidR="00655788" w:rsidRDefault="00655788" w:rsidP="004249E8">
      <w:r>
        <w:t>Класи, які містять у назві «</w:t>
      </w:r>
      <w:r>
        <w:rPr>
          <w:lang w:val="en-US"/>
        </w:rPr>
        <w:t>Activity</w:t>
      </w:r>
      <w:r>
        <w:t>» або «</w:t>
      </w:r>
      <w:r>
        <w:rPr>
          <w:lang w:val="en-US"/>
        </w:rPr>
        <w:t>Fragment</w:t>
      </w:r>
      <w:r>
        <w:t>» реалізовують вікна додатку</w:t>
      </w:r>
      <w:r w:rsidR="00755C24">
        <w:t xml:space="preserve">, в класах </w:t>
      </w:r>
      <w:r w:rsidR="0054406E">
        <w:t>створені</w:t>
      </w:r>
      <w:r w:rsidR="00755C24">
        <w:t xml:space="preserve"> методи для роботи з цим вікном.</w:t>
      </w:r>
    </w:p>
    <w:p w:rsidR="00710BDF" w:rsidRDefault="006F4646" w:rsidP="00710BDF">
      <w:pPr>
        <w:pStyle w:val="3"/>
      </w:pPr>
      <w:r w:rsidRPr="00AF0751">
        <w:t>3</w:t>
      </w:r>
      <w:r w:rsidR="004B6D46" w:rsidRPr="00AF0751">
        <w:t>.</w:t>
      </w:r>
      <w:r w:rsidR="00394446" w:rsidRPr="00AF0751">
        <w:t>3</w:t>
      </w:r>
      <w:r w:rsidR="004B6D46" w:rsidRPr="00AF0751">
        <w:t>.2 Інструкція користувачеві</w:t>
      </w:r>
    </w:p>
    <w:p w:rsidR="00710BDF" w:rsidRDefault="005474CA" w:rsidP="00710BDF">
      <w:pPr>
        <w:rPr>
          <w:lang w:eastAsia="x-none"/>
        </w:rPr>
      </w:pPr>
      <w:r>
        <w:rPr>
          <w:lang w:eastAsia="x-none"/>
        </w:rPr>
        <w:t>Після запуску додатка відкриваєть</w:t>
      </w:r>
      <w:r w:rsidR="008A03BE">
        <w:rPr>
          <w:lang w:eastAsia="x-none"/>
        </w:rPr>
        <w:t>ся головне вікно програми (рис. 5</w:t>
      </w:r>
      <w:r>
        <w:rPr>
          <w:lang w:eastAsia="x-none"/>
        </w:rPr>
        <w:t xml:space="preserve">) – вікно, в якому розміщенні події, так як це перший запуск, головне вікно пусте. </w:t>
      </w:r>
    </w:p>
    <w:p w:rsidR="005474CA" w:rsidRDefault="005474CA" w:rsidP="005474CA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543605" cy="263665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528" cy="264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4CA" w:rsidRPr="00710BDF" w:rsidRDefault="005474CA" w:rsidP="005474CA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5</w:t>
      </w:r>
      <w:r>
        <w:rPr>
          <w:lang w:eastAsia="x-none"/>
        </w:rPr>
        <w:t xml:space="preserve"> – </w:t>
      </w:r>
      <w:r w:rsidR="00250F25">
        <w:rPr>
          <w:lang w:eastAsia="x-none"/>
        </w:rPr>
        <w:t>Вікно відображення подій</w:t>
      </w:r>
    </w:p>
    <w:p w:rsidR="00710BDF" w:rsidRDefault="004259D9" w:rsidP="00710BDF">
      <w:pPr>
        <w:rPr>
          <w:lang w:eastAsia="x-none"/>
        </w:rPr>
      </w:pPr>
      <w:r>
        <w:rPr>
          <w:lang w:eastAsia="x-none"/>
        </w:rPr>
        <w:t>Для перегляду подій у режимі «Календар» потрібно натиснути на кнопку календаря і відкриється наступне вікно. Сьогоднішня дата зафарбована в червоний колір, а числа місяця, які пройшли та числа наступного місяця зафарбовані в сірий колір.</w:t>
      </w:r>
    </w:p>
    <w:p w:rsidR="004259D9" w:rsidRDefault="004259D9" w:rsidP="004259D9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496060" cy="2559869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164" cy="257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9D9" w:rsidRPr="00710BDF" w:rsidRDefault="004259D9" w:rsidP="004259D9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6</w:t>
      </w:r>
      <w:r>
        <w:rPr>
          <w:lang w:eastAsia="x-none"/>
        </w:rPr>
        <w:t xml:space="preserve"> – </w:t>
      </w:r>
      <w:r w:rsidR="00250F25">
        <w:rPr>
          <w:lang w:eastAsia="x-none"/>
        </w:rPr>
        <w:t>Відображення подій в календарі</w:t>
      </w:r>
    </w:p>
    <w:p w:rsidR="004259D9" w:rsidRDefault="004259D9" w:rsidP="00710BDF">
      <w:pPr>
        <w:rPr>
          <w:lang w:eastAsia="x-none"/>
        </w:rPr>
      </w:pPr>
      <w:r>
        <w:rPr>
          <w:lang w:eastAsia="x-none"/>
        </w:rPr>
        <w:lastRenderedPageBreak/>
        <w:t>Для створення події на певне число місяця потрібно просто натиснути на дата і відкриється вікно для створення поді</w:t>
      </w:r>
      <w:r w:rsidR="008A03BE">
        <w:rPr>
          <w:lang w:eastAsia="x-none"/>
        </w:rPr>
        <w:t>й (рис. 7</w:t>
      </w:r>
      <w:r>
        <w:rPr>
          <w:lang w:eastAsia="x-none"/>
        </w:rPr>
        <w:t>) , де вже авто</w:t>
      </w:r>
      <w:r w:rsidR="00090574">
        <w:rPr>
          <w:lang w:eastAsia="x-none"/>
        </w:rPr>
        <w:t xml:space="preserve">матично </w:t>
      </w:r>
      <w:r>
        <w:rPr>
          <w:lang w:eastAsia="x-none"/>
        </w:rPr>
        <w:t>заповнена дата.</w:t>
      </w:r>
    </w:p>
    <w:p w:rsidR="004259D9" w:rsidRDefault="00045C2C" w:rsidP="004259D9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479969" cy="2530518"/>
            <wp:effectExtent l="0" t="0" r="635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32" cy="257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9D9" w:rsidRPr="00710BDF" w:rsidRDefault="004259D9" w:rsidP="004259D9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7</w:t>
      </w:r>
      <w:r>
        <w:rPr>
          <w:lang w:eastAsia="x-none"/>
        </w:rPr>
        <w:t xml:space="preserve"> – </w:t>
      </w:r>
      <w:r w:rsidR="00250F25">
        <w:rPr>
          <w:lang w:eastAsia="x-none"/>
        </w:rPr>
        <w:t>Форма для створення подій з датою</w:t>
      </w:r>
    </w:p>
    <w:p w:rsidR="004259D9" w:rsidRDefault="00090574" w:rsidP="00710BDF">
      <w:pPr>
        <w:rPr>
          <w:lang w:eastAsia="x-none"/>
        </w:rPr>
      </w:pPr>
      <w:r>
        <w:rPr>
          <w:lang w:eastAsia="x-none"/>
        </w:rPr>
        <w:t>Для того, щоб відкрити пусту форму для заповнення потрібно з головного вікна (див. рис.</w:t>
      </w:r>
      <w:r w:rsidR="008A03BE">
        <w:rPr>
          <w:lang w:eastAsia="x-none"/>
        </w:rPr>
        <w:t xml:space="preserve"> 5</w:t>
      </w:r>
      <w:r>
        <w:rPr>
          <w:lang w:eastAsia="x-none"/>
        </w:rPr>
        <w:t xml:space="preserve">) натиснути кнопку добавлення. Приклад пустої форми для заповнення </w:t>
      </w:r>
      <w:r w:rsidR="00250F25">
        <w:rPr>
          <w:lang w:eastAsia="x-none"/>
        </w:rPr>
        <w:t>зобр</w:t>
      </w:r>
      <w:r w:rsidR="008A03BE">
        <w:rPr>
          <w:lang w:eastAsia="x-none"/>
        </w:rPr>
        <w:t>ажена на рисунку 8.</w:t>
      </w:r>
    </w:p>
    <w:p w:rsidR="00250F25" w:rsidRDefault="00250F25" w:rsidP="00250F25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459508" cy="2493010"/>
            <wp:effectExtent l="0" t="0" r="762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520" cy="250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F25" w:rsidRPr="00710BDF" w:rsidRDefault="00250F25" w:rsidP="00250F25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8A03BE">
        <w:rPr>
          <w:lang w:eastAsia="x-none"/>
        </w:rPr>
        <w:t xml:space="preserve">8 </w:t>
      </w:r>
      <w:r>
        <w:rPr>
          <w:lang w:eastAsia="x-none"/>
        </w:rPr>
        <w:t>– Пуста форма створення подій</w:t>
      </w:r>
    </w:p>
    <w:p w:rsidR="00710BDF" w:rsidRDefault="00250F25" w:rsidP="00710BDF">
      <w:pPr>
        <w:rPr>
          <w:lang w:eastAsia="x-none"/>
        </w:rPr>
      </w:pPr>
      <w:r>
        <w:rPr>
          <w:lang w:eastAsia="x-none"/>
        </w:rPr>
        <w:t>Для вибору дати/часу потрібно натиснути на ці поля і після чого відкриют</w:t>
      </w:r>
      <w:r w:rsidR="008A03BE">
        <w:rPr>
          <w:lang w:eastAsia="x-none"/>
        </w:rPr>
        <w:t>ься діалогові вікна. На рисунку 9</w:t>
      </w:r>
      <w:r>
        <w:rPr>
          <w:lang w:eastAsia="x-none"/>
        </w:rPr>
        <w:t xml:space="preserve"> зображене головне вікно для створення дати.</w:t>
      </w:r>
    </w:p>
    <w:p w:rsidR="00250F25" w:rsidRDefault="00250F25" w:rsidP="00250F25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502391" cy="2560011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844" cy="257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F25" w:rsidRPr="00710BDF" w:rsidRDefault="00250F25" w:rsidP="00250F25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8A03BE">
        <w:rPr>
          <w:lang w:eastAsia="x-none"/>
        </w:rPr>
        <w:t xml:space="preserve">9 </w:t>
      </w:r>
      <w:r>
        <w:rPr>
          <w:lang w:eastAsia="x-none"/>
        </w:rPr>
        <w:t>– Створення дати</w:t>
      </w:r>
    </w:p>
    <w:p w:rsidR="00250F25" w:rsidRDefault="008A03BE" w:rsidP="00710BDF">
      <w:pPr>
        <w:rPr>
          <w:lang w:eastAsia="x-none"/>
        </w:rPr>
      </w:pPr>
      <w:r>
        <w:rPr>
          <w:lang w:eastAsia="x-none"/>
        </w:rPr>
        <w:t>На рисунку 10</w:t>
      </w:r>
      <w:r w:rsidR="00250F25">
        <w:rPr>
          <w:lang w:eastAsia="x-none"/>
        </w:rPr>
        <w:t xml:space="preserve"> зображене діалогове вікно для створення часу.</w:t>
      </w:r>
    </w:p>
    <w:p w:rsidR="0049205B" w:rsidRDefault="0049205B" w:rsidP="0049205B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572837" cy="2684672"/>
            <wp:effectExtent l="0" t="0" r="889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758" cy="269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05B" w:rsidRPr="00710BDF" w:rsidRDefault="0049205B" w:rsidP="0049205B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10</w:t>
      </w:r>
      <w:r>
        <w:rPr>
          <w:lang w:eastAsia="x-none"/>
        </w:rPr>
        <w:t xml:space="preserve"> – Створення часу</w:t>
      </w:r>
    </w:p>
    <w:p w:rsidR="0049205B" w:rsidRDefault="0049205B" w:rsidP="00710BDF">
      <w:pPr>
        <w:rPr>
          <w:lang w:eastAsia="x-none"/>
        </w:rPr>
      </w:pPr>
      <w:r>
        <w:rPr>
          <w:lang w:eastAsia="x-none"/>
        </w:rPr>
        <w:t>Якщо відкривати діалогові вікна для створення дати та часу, то дані за замовчуванням будуть сьогоднішні, тобто дата та час системні.</w:t>
      </w:r>
    </w:p>
    <w:p w:rsidR="0049205B" w:rsidRDefault="0049205B" w:rsidP="00710BDF">
      <w:pPr>
        <w:rPr>
          <w:lang w:eastAsia="x-none"/>
        </w:rPr>
      </w:pPr>
      <w:r>
        <w:rPr>
          <w:lang w:eastAsia="x-none"/>
        </w:rPr>
        <w:t xml:space="preserve">Для вибору </w:t>
      </w:r>
      <w:r w:rsidR="009E1648">
        <w:rPr>
          <w:lang w:eastAsia="x-none"/>
        </w:rPr>
        <w:t>марки автомобіля потрібно вибрати її із випад</w:t>
      </w:r>
      <w:r w:rsidR="008A03BE">
        <w:rPr>
          <w:lang w:eastAsia="x-none"/>
        </w:rPr>
        <w:t>аючого меню. На рисунку 11</w:t>
      </w:r>
      <w:r w:rsidR="009E1648">
        <w:rPr>
          <w:lang w:eastAsia="x-none"/>
        </w:rPr>
        <w:t xml:space="preserve"> зображений цей список.</w:t>
      </w:r>
    </w:p>
    <w:p w:rsidR="009E1648" w:rsidRDefault="009E1648" w:rsidP="009E1648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457219" cy="2474525"/>
            <wp:effectExtent l="0" t="0" r="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146" cy="249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648" w:rsidRPr="00710BDF" w:rsidRDefault="009E1648" w:rsidP="009E1648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11</w:t>
      </w:r>
      <w:r>
        <w:rPr>
          <w:lang w:eastAsia="x-none"/>
        </w:rPr>
        <w:t xml:space="preserve"> – Вибір марки автомобіля</w:t>
      </w:r>
    </w:p>
    <w:p w:rsidR="009E1648" w:rsidRDefault="000B4B32" w:rsidP="00710BDF">
      <w:pPr>
        <w:rPr>
          <w:lang w:eastAsia="x-none"/>
        </w:rPr>
      </w:pPr>
      <w:r>
        <w:rPr>
          <w:lang w:eastAsia="x-none"/>
        </w:rPr>
        <w:t>Вибір моделі доступний після вибору марки. Приклад списк</w:t>
      </w:r>
      <w:r w:rsidR="008A03BE">
        <w:rPr>
          <w:lang w:eastAsia="x-none"/>
        </w:rPr>
        <w:t>у моделей зображений на рисунку 12</w:t>
      </w:r>
      <w:r>
        <w:rPr>
          <w:lang w:eastAsia="x-none"/>
        </w:rPr>
        <w:t>.</w:t>
      </w:r>
    </w:p>
    <w:p w:rsidR="000B4B32" w:rsidRDefault="000B4B32" w:rsidP="000B4B32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457960" cy="2512060"/>
            <wp:effectExtent l="0" t="0" r="889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098" cy="25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B32" w:rsidRPr="00710BDF" w:rsidRDefault="000B4B32" w:rsidP="000B4B32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12</w:t>
      </w:r>
      <w:r>
        <w:rPr>
          <w:lang w:eastAsia="x-none"/>
        </w:rPr>
        <w:t xml:space="preserve"> – Вибір моделі автомобіля</w:t>
      </w:r>
    </w:p>
    <w:p w:rsidR="004259D9" w:rsidRDefault="000B4B32" w:rsidP="00BF7FB7">
      <w:pPr>
        <w:rPr>
          <w:lang w:eastAsia="x-none"/>
        </w:rPr>
      </w:pPr>
      <w:r>
        <w:rPr>
          <w:lang w:eastAsia="x-none"/>
        </w:rPr>
        <w:t xml:space="preserve">Наступне поле «Поломка» це поле </w:t>
      </w:r>
      <w:r w:rsidR="004C7240">
        <w:rPr>
          <w:lang w:eastAsia="x-none"/>
        </w:rPr>
        <w:t>користувач заповнює сам. Наступне поле після «Поломки»</w:t>
      </w:r>
      <w:r w:rsidR="004C7240" w:rsidRPr="004C7240">
        <w:rPr>
          <w:lang w:val="ru-RU" w:eastAsia="x-none"/>
        </w:rPr>
        <w:t xml:space="preserve"> - </w:t>
      </w:r>
      <w:r w:rsidR="004C7240">
        <w:rPr>
          <w:lang w:eastAsia="x-none"/>
        </w:rPr>
        <w:t>«Номер»</w:t>
      </w:r>
      <w:r w:rsidR="004C7240" w:rsidRPr="004C7240">
        <w:rPr>
          <w:lang w:val="ru-RU" w:eastAsia="x-none"/>
        </w:rPr>
        <w:t xml:space="preserve"> </w:t>
      </w:r>
      <w:r w:rsidR="004C7240">
        <w:rPr>
          <w:lang w:eastAsia="x-none"/>
        </w:rPr>
        <w:t>це поле користувач може заповнити сам, або натиснути на кнопку навпроти поля і відкриється вікно з контактами телефону, де користувач може вибрати номер телефону замовника</w:t>
      </w:r>
      <w:r w:rsidR="00405C61">
        <w:rPr>
          <w:lang w:eastAsia="x-none"/>
        </w:rPr>
        <w:t>, після чого система автоматично заповнить поле «Номер».</w:t>
      </w:r>
      <w:r w:rsidR="007E0A34" w:rsidRPr="007E0A34">
        <w:rPr>
          <w:lang w:val="ru-RU" w:eastAsia="x-none"/>
        </w:rPr>
        <w:t xml:space="preserve"> </w:t>
      </w:r>
      <w:r w:rsidR="008A03BE">
        <w:rPr>
          <w:lang w:eastAsia="x-none"/>
        </w:rPr>
        <w:t>На рисунку 13</w:t>
      </w:r>
      <w:r w:rsidR="007E0A34">
        <w:rPr>
          <w:lang w:eastAsia="x-none"/>
        </w:rPr>
        <w:t xml:space="preserve"> </w:t>
      </w:r>
      <w:r w:rsidR="00BF7FB7">
        <w:rPr>
          <w:lang w:eastAsia="x-none"/>
        </w:rPr>
        <w:t>зображена</w:t>
      </w:r>
      <w:r w:rsidR="007E0A34">
        <w:rPr>
          <w:lang w:eastAsia="x-none"/>
        </w:rPr>
        <w:t xml:space="preserve"> заповнена форма створення подій</w:t>
      </w:r>
      <w:r w:rsidR="00BF7FB7">
        <w:rPr>
          <w:lang w:eastAsia="x-none"/>
        </w:rPr>
        <w:t>.</w:t>
      </w:r>
    </w:p>
    <w:p w:rsidR="00BF7FB7" w:rsidRDefault="00BF7FB7" w:rsidP="00BF7FB7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556039" cy="2655995"/>
            <wp:effectExtent l="0" t="0" r="635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362" cy="267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FB7" w:rsidRDefault="00BF7FB7" w:rsidP="00BF7FB7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13</w:t>
      </w:r>
      <w:r>
        <w:rPr>
          <w:lang w:eastAsia="x-none"/>
        </w:rPr>
        <w:t xml:space="preserve"> – Заповнена форма</w:t>
      </w:r>
    </w:p>
    <w:p w:rsidR="00BF7FB7" w:rsidRDefault="00BF7FB7" w:rsidP="00BF7FB7">
      <w:pPr>
        <w:spacing w:after="120" w:line="240" w:lineRule="auto"/>
        <w:rPr>
          <w:lang w:eastAsia="x-none"/>
        </w:rPr>
      </w:pPr>
      <w:r>
        <w:rPr>
          <w:lang w:eastAsia="x-none"/>
        </w:rPr>
        <w:t>Якщо якесь поле не заповнене і ми нажимаємо кнопку «Створити», то система н</w:t>
      </w:r>
      <w:r w:rsidR="008A03BE">
        <w:rPr>
          <w:lang w:eastAsia="x-none"/>
        </w:rPr>
        <w:t>ас повідомить про помилку (рис. 14</w:t>
      </w:r>
      <w:r>
        <w:rPr>
          <w:lang w:eastAsia="x-none"/>
        </w:rPr>
        <w:t>).</w:t>
      </w:r>
    </w:p>
    <w:p w:rsidR="00BF7FB7" w:rsidRDefault="002A7E7E" w:rsidP="00BF7FB7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476952" cy="2512342"/>
            <wp:effectExtent l="0" t="0" r="9525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559" cy="25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FB7" w:rsidRDefault="00BF7FB7" w:rsidP="00BF7FB7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8A03BE">
        <w:rPr>
          <w:lang w:eastAsia="x-none"/>
        </w:rPr>
        <w:t xml:space="preserve">14 </w:t>
      </w:r>
      <w:r>
        <w:rPr>
          <w:lang w:eastAsia="x-none"/>
        </w:rPr>
        <w:t>– Помилка при заповненні</w:t>
      </w:r>
    </w:p>
    <w:p w:rsidR="00BF7FB7" w:rsidRDefault="002A7E7E" w:rsidP="00BF7FB7">
      <w:pPr>
        <w:spacing w:after="120" w:line="240" w:lineRule="auto"/>
        <w:rPr>
          <w:lang w:eastAsia="x-none"/>
        </w:rPr>
      </w:pPr>
      <w:r>
        <w:rPr>
          <w:lang w:eastAsia="x-none"/>
        </w:rPr>
        <w:t>Якщо всі дані введено коректно і ми натиснули на кнопку «Створити», подія створиться і відобразиться у списку подій на головному вікні. Відобра</w:t>
      </w:r>
      <w:r w:rsidR="008A03BE">
        <w:rPr>
          <w:lang w:eastAsia="x-none"/>
        </w:rPr>
        <w:t>жена подія зображена на рисунку 15</w:t>
      </w:r>
      <w:r>
        <w:rPr>
          <w:lang w:eastAsia="x-none"/>
        </w:rPr>
        <w:t>.</w:t>
      </w:r>
    </w:p>
    <w:p w:rsidR="002A7E7E" w:rsidRDefault="002A7E7E" w:rsidP="002A7E7E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405120" cy="2398395"/>
            <wp:effectExtent l="0" t="0" r="5080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112" cy="24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E7E" w:rsidRDefault="002A7E7E" w:rsidP="002A7E7E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lastRenderedPageBreak/>
        <w:t xml:space="preserve">Рисунок </w:t>
      </w:r>
      <w:r w:rsidR="008A03BE">
        <w:rPr>
          <w:lang w:eastAsia="x-none"/>
        </w:rPr>
        <w:t xml:space="preserve">15 </w:t>
      </w:r>
      <w:r>
        <w:rPr>
          <w:lang w:eastAsia="x-none"/>
        </w:rPr>
        <w:t>– Відображення подій</w:t>
      </w:r>
    </w:p>
    <w:p w:rsidR="002A7E7E" w:rsidRDefault="002A7E7E" w:rsidP="002A7E7E">
      <w:pPr>
        <w:spacing w:after="120" w:line="240" w:lineRule="auto"/>
        <w:rPr>
          <w:lang w:eastAsia="x-none"/>
        </w:rPr>
      </w:pPr>
      <w:r>
        <w:rPr>
          <w:lang w:eastAsia="x-none"/>
        </w:rPr>
        <w:t xml:space="preserve">Для редагування/видалення подій потрібно довгим натиском утримувати події, після чого з’явиться </w:t>
      </w:r>
      <w:r w:rsidR="008E2EE5">
        <w:rPr>
          <w:lang w:eastAsia="x-none"/>
        </w:rPr>
        <w:t>меню для керування подіями.</w:t>
      </w:r>
    </w:p>
    <w:p w:rsidR="008E2EE5" w:rsidRDefault="008E2EE5" w:rsidP="008E2EE5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362075" cy="232893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672" cy="234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EE5" w:rsidRDefault="008E2EE5" w:rsidP="008E2EE5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8A03BE">
        <w:rPr>
          <w:lang w:eastAsia="x-none"/>
        </w:rPr>
        <w:t xml:space="preserve">16 </w:t>
      </w:r>
      <w:r>
        <w:rPr>
          <w:lang w:eastAsia="x-none"/>
        </w:rPr>
        <w:t>– Керування подіями</w:t>
      </w:r>
    </w:p>
    <w:p w:rsidR="008E2EE5" w:rsidRDefault="008E2EE5" w:rsidP="002A7E7E">
      <w:pPr>
        <w:spacing w:after="120" w:line="240" w:lineRule="auto"/>
        <w:rPr>
          <w:lang w:eastAsia="x-none"/>
        </w:rPr>
      </w:pPr>
      <w:r>
        <w:rPr>
          <w:lang w:eastAsia="x-none"/>
        </w:rPr>
        <w:t>Якщо натиснути на іконку «Видалити» з’явиться діалогове вікно з підтвердженням, якщо підтвердити, то подія видалиться.</w:t>
      </w:r>
    </w:p>
    <w:p w:rsidR="008E2EE5" w:rsidRDefault="008E2EE5" w:rsidP="002A7E7E">
      <w:pPr>
        <w:spacing w:after="120" w:line="240" w:lineRule="auto"/>
        <w:rPr>
          <w:lang w:eastAsia="x-none"/>
        </w:rPr>
      </w:pPr>
      <w:r>
        <w:rPr>
          <w:lang w:eastAsia="x-none"/>
        </w:rPr>
        <w:t>Якщо натиснути на іконку «Редагувати» то відкриється форма для створення подій в режимі «Оновлення даних»</w:t>
      </w:r>
      <w:r w:rsidRPr="008E2EE5">
        <w:rPr>
          <w:lang w:val="ru-RU" w:eastAsia="x-none"/>
        </w:rPr>
        <w:t xml:space="preserve"> </w:t>
      </w:r>
      <w:r>
        <w:rPr>
          <w:lang w:eastAsia="x-none"/>
        </w:rPr>
        <w:t>з</w:t>
      </w:r>
      <w:r w:rsidR="008A03BE">
        <w:rPr>
          <w:lang w:eastAsia="x-none"/>
        </w:rPr>
        <w:t xml:space="preserve"> заповненими полями. На рисунку 17</w:t>
      </w:r>
      <w:r>
        <w:rPr>
          <w:lang w:eastAsia="x-none"/>
        </w:rPr>
        <w:t xml:space="preserve"> зображено оновлення даних події.</w:t>
      </w:r>
    </w:p>
    <w:p w:rsidR="008E2EE5" w:rsidRDefault="008E2EE5" w:rsidP="008E2EE5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545101" cy="2628265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04" cy="264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EE5" w:rsidRDefault="008E2EE5" w:rsidP="008E2EE5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17</w:t>
      </w:r>
      <w:r>
        <w:rPr>
          <w:lang w:eastAsia="x-none"/>
        </w:rPr>
        <w:t xml:space="preserve"> – Оновлення події</w:t>
      </w:r>
    </w:p>
    <w:p w:rsidR="008E2EE5" w:rsidRDefault="005D14A7" w:rsidP="008E2EE5">
      <w:pPr>
        <w:spacing w:after="120" w:line="240" w:lineRule="auto"/>
        <w:rPr>
          <w:lang w:eastAsia="x-none"/>
        </w:rPr>
      </w:pPr>
      <w:r>
        <w:rPr>
          <w:lang w:eastAsia="x-none"/>
        </w:rPr>
        <w:t>Якщо на певну дату є вже створені події, то у календарі дата</w:t>
      </w:r>
      <w:r w:rsidR="000C4A2F">
        <w:rPr>
          <w:lang w:eastAsia="x-none"/>
        </w:rPr>
        <w:t xml:space="preserve"> події</w:t>
      </w:r>
      <w:r w:rsidR="008A03BE">
        <w:rPr>
          <w:lang w:eastAsia="x-none"/>
        </w:rPr>
        <w:t xml:space="preserve"> буде виділена (рис 18</w:t>
      </w:r>
      <w:r>
        <w:rPr>
          <w:lang w:eastAsia="x-none"/>
        </w:rPr>
        <w:t>).</w:t>
      </w:r>
    </w:p>
    <w:p w:rsidR="000C4A2F" w:rsidRDefault="000C4A2F" w:rsidP="000C4A2F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224291" cy="208403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095" cy="21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2F" w:rsidRDefault="000C4A2F" w:rsidP="000C4A2F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18</w:t>
      </w:r>
      <w:r>
        <w:rPr>
          <w:lang w:eastAsia="x-none"/>
        </w:rPr>
        <w:t xml:space="preserve"> – Дата з існуючими подіями</w:t>
      </w:r>
    </w:p>
    <w:p w:rsidR="008E2EE5" w:rsidRDefault="000C4A2F" w:rsidP="002A7E7E">
      <w:pPr>
        <w:spacing w:after="120" w:line="240" w:lineRule="auto"/>
        <w:rPr>
          <w:lang w:eastAsia="x-none"/>
        </w:rPr>
      </w:pPr>
      <w:r>
        <w:rPr>
          <w:lang w:eastAsia="x-none"/>
        </w:rPr>
        <w:t>Н</w:t>
      </w:r>
      <w:r w:rsidR="008A03BE">
        <w:rPr>
          <w:lang w:eastAsia="x-none"/>
        </w:rPr>
        <w:t>атиснувши на цю дату (див. рис. 18</w:t>
      </w:r>
      <w:r w:rsidR="00E26A5E">
        <w:rPr>
          <w:lang w:eastAsia="x-none"/>
        </w:rPr>
        <w:t>) відкриється вікно з усіма подіями на цю дату</w:t>
      </w:r>
      <w:r w:rsidR="008A03BE">
        <w:rPr>
          <w:lang w:eastAsia="x-none"/>
        </w:rPr>
        <w:t>. Приклад зображений на рисунку 19</w:t>
      </w:r>
      <w:r w:rsidR="00E26A5E">
        <w:rPr>
          <w:lang w:eastAsia="x-none"/>
        </w:rPr>
        <w:t>.</w:t>
      </w:r>
    </w:p>
    <w:p w:rsidR="00E26A5E" w:rsidRDefault="00E26A5E" w:rsidP="00E26A5E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384771" cy="2359591"/>
            <wp:effectExtent l="0" t="0" r="635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540" cy="237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5E" w:rsidRDefault="00E26A5E" w:rsidP="00E26A5E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8A03BE">
        <w:rPr>
          <w:lang w:eastAsia="x-none"/>
        </w:rPr>
        <w:t xml:space="preserve">19 </w:t>
      </w:r>
      <w:r>
        <w:rPr>
          <w:lang w:eastAsia="x-none"/>
        </w:rPr>
        <w:t>– Перегляд подій на вибрану дату</w:t>
      </w:r>
    </w:p>
    <w:p w:rsidR="00E26A5E" w:rsidRDefault="00E26A5E" w:rsidP="002A7E7E">
      <w:pPr>
        <w:spacing w:after="120" w:line="240" w:lineRule="auto"/>
        <w:rPr>
          <w:lang w:eastAsia="x-none"/>
        </w:rPr>
      </w:pPr>
      <w:r>
        <w:rPr>
          <w:lang w:eastAsia="x-none"/>
        </w:rPr>
        <w:t>Також у цьому вікні є кнопка для створення подій на цю дату.</w:t>
      </w:r>
    </w:p>
    <w:p w:rsidR="00E26A5E" w:rsidRDefault="00E26A5E" w:rsidP="00E26A5E">
      <w:pPr>
        <w:spacing w:after="120" w:line="240" w:lineRule="auto"/>
        <w:rPr>
          <w:lang w:eastAsia="x-none"/>
        </w:rPr>
      </w:pPr>
      <w:r>
        <w:rPr>
          <w:lang w:eastAsia="x-none"/>
        </w:rPr>
        <w:t>У головному меню є два пункти: перший для редагування користувачів, друге – перегляд всіх створених подій. Відкрити головне меню можна натиснувши на іконку «Меню» на головному вікні.</w:t>
      </w:r>
    </w:p>
    <w:p w:rsidR="00E26A5E" w:rsidRDefault="008A03BE" w:rsidP="00E26A5E">
      <w:pPr>
        <w:spacing w:after="120" w:line="240" w:lineRule="auto"/>
        <w:rPr>
          <w:lang w:eastAsia="x-none"/>
        </w:rPr>
      </w:pPr>
      <w:r>
        <w:rPr>
          <w:lang w:eastAsia="x-none"/>
        </w:rPr>
        <w:t>Меню зображене на рисунку 20</w:t>
      </w:r>
      <w:r w:rsidR="00E26A5E">
        <w:rPr>
          <w:lang w:eastAsia="x-none"/>
        </w:rPr>
        <w:t>.</w:t>
      </w:r>
    </w:p>
    <w:p w:rsidR="00E26A5E" w:rsidRDefault="00556616" w:rsidP="00E26A5E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304194" cy="2237701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169" cy="225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5E" w:rsidRDefault="00E26A5E" w:rsidP="00E26A5E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8A03BE">
        <w:rPr>
          <w:lang w:eastAsia="x-none"/>
        </w:rPr>
        <w:t xml:space="preserve">20 </w:t>
      </w:r>
      <w:r>
        <w:rPr>
          <w:lang w:eastAsia="x-none"/>
        </w:rPr>
        <w:t>– Головне меню</w:t>
      </w:r>
    </w:p>
    <w:p w:rsidR="00E26A5E" w:rsidRDefault="00E16C75" w:rsidP="00E26A5E">
      <w:pPr>
        <w:spacing w:after="120" w:line="240" w:lineRule="auto"/>
        <w:rPr>
          <w:lang w:eastAsia="x-none"/>
        </w:rPr>
      </w:pPr>
      <w:r>
        <w:rPr>
          <w:lang w:eastAsia="x-none"/>
        </w:rPr>
        <w:lastRenderedPageBreak/>
        <w:t>Вікно для редагування та перегляду ко</w:t>
      </w:r>
      <w:r w:rsidR="008A03BE">
        <w:rPr>
          <w:lang w:eastAsia="x-none"/>
        </w:rPr>
        <w:t>ристувачів зображене на рисунку 21</w:t>
      </w:r>
      <w:r>
        <w:rPr>
          <w:lang w:eastAsia="x-none"/>
        </w:rPr>
        <w:t>.</w:t>
      </w:r>
    </w:p>
    <w:p w:rsidR="00E16C75" w:rsidRDefault="00E16C75" w:rsidP="00E16C75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455420" cy="2488542"/>
            <wp:effectExtent l="0" t="0" r="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849" cy="251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75" w:rsidRDefault="00E16C75" w:rsidP="00E16C75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21</w:t>
      </w:r>
      <w:r>
        <w:rPr>
          <w:lang w:eastAsia="x-none"/>
        </w:rPr>
        <w:t xml:space="preserve"> – Вікно для перегляду користувачів</w:t>
      </w:r>
    </w:p>
    <w:p w:rsidR="00E16C75" w:rsidRDefault="00E16C75" w:rsidP="00E26A5E">
      <w:pPr>
        <w:spacing w:after="120" w:line="240" w:lineRule="auto"/>
        <w:rPr>
          <w:lang w:eastAsia="x-none"/>
        </w:rPr>
      </w:pPr>
      <w:r>
        <w:rPr>
          <w:lang w:eastAsia="x-none"/>
        </w:rPr>
        <w:t>Натиснувши на іконку «Редагувати» відкривається діалогов</w:t>
      </w:r>
      <w:r w:rsidR="008A03BE">
        <w:rPr>
          <w:lang w:eastAsia="x-none"/>
        </w:rPr>
        <w:t>е вікно редагування. На рисунку 22</w:t>
      </w:r>
      <w:r>
        <w:rPr>
          <w:lang w:eastAsia="x-none"/>
        </w:rPr>
        <w:t xml:space="preserve"> зображене це вікно.</w:t>
      </w:r>
    </w:p>
    <w:p w:rsidR="00E16C75" w:rsidRDefault="00A5568D" w:rsidP="00E16C75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drawing>
          <wp:inline distT="0" distB="0" distL="0" distR="0">
            <wp:extent cx="1639974" cy="2818705"/>
            <wp:effectExtent l="0" t="0" r="0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506" cy="284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75" w:rsidRDefault="00E16C75" w:rsidP="00E16C75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>Рисунок</w:t>
      </w:r>
      <w:r w:rsidR="008A03BE">
        <w:rPr>
          <w:lang w:eastAsia="x-none"/>
        </w:rPr>
        <w:t xml:space="preserve"> 22</w:t>
      </w:r>
      <w:r>
        <w:rPr>
          <w:lang w:eastAsia="x-none"/>
        </w:rPr>
        <w:t xml:space="preserve"> – Вікно </w:t>
      </w:r>
      <w:r w:rsidR="00A5568D">
        <w:rPr>
          <w:lang w:eastAsia="x-none"/>
        </w:rPr>
        <w:t>редагування</w:t>
      </w:r>
    </w:p>
    <w:p w:rsidR="00E16C75" w:rsidRDefault="00A5568D" w:rsidP="00E26A5E">
      <w:pPr>
        <w:spacing w:after="120" w:line="240" w:lineRule="auto"/>
        <w:rPr>
          <w:lang w:eastAsia="x-none"/>
        </w:rPr>
      </w:pPr>
      <w:r>
        <w:rPr>
          <w:lang w:eastAsia="x-none"/>
        </w:rPr>
        <w:t xml:space="preserve">Вікно для перегляду </w:t>
      </w:r>
      <w:r w:rsidR="008A03BE">
        <w:rPr>
          <w:lang w:eastAsia="x-none"/>
        </w:rPr>
        <w:t>всіх подій зображена на рисунку 23</w:t>
      </w:r>
      <w:r>
        <w:rPr>
          <w:lang w:eastAsia="x-none"/>
        </w:rPr>
        <w:t>.</w:t>
      </w:r>
    </w:p>
    <w:p w:rsidR="00A5568D" w:rsidRDefault="00A5568D" w:rsidP="00A5568D">
      <w:pPr>
        <w:spacing w:before="120" w:line="240" w:lineRule="auto"/>
        <w:jc w:val="center"/>
        <w:rPr>
          <w:lang w:eastAsia="x-none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608007" cy="2741930"/>
            <wp:effectExtent l="0" t="0" r="0" b="127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924" cy="275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8D" w:rsidRDefault="00A5568D" w:rsidP="00A5568D">
      <w:pPr>
        <w:spacing w:after="120" w:line="240" w:lineRule="auto"/>
        <w:jc w:val="center"/>
        <w:rPr>
          <w:lang w:eastAsia="x-none"/>
        </w:rPr>
      </w:pPr>
      <w:r>
        <w:rPr>
          <w:lang w:eastAsia="x-none"/>
        </w:rPr>
        <w:t xml:space="preserve">Рисунок </w:t>
      </w:r>
      <w:r w:rsidR="008A03BE">
        <w:rPr>
          <w:lang w:eastAsia="x-none"/>
        </w:rPr>
        <w:t xml:space="preserve">23 </w:t>
      </w:r>
      <w:r>
        <w:rPr>
          <w:lang w:eastAsia="x-none"/>
        </w:rPr>
        <w:t>– Вікно перегляду всіх подій</w:t>
      </w:r>
    </w:p>
    <w:p w:rsidR="00A5568D" w:rsidRPr="00E16C75" w:rsidRDefault="00A5568D" w:rsidP="00A5568D">
      <w:pPr>
        <w:spacing w:after="120" w:line="240" w:lineRule="auto"/>
        <w:rPr>
          <w:lang w:eastAsia="x-none"/>
        </w:rPr>
      </w:pPr>
      <w:r>
        <w:rPr>
          <w:lang w:eastAsia="x-none"/>
        </w:rPr>
        <w:t>Отже, тест додатку пройшов успішно.</w:t>
      </w:r>
    </w:p>
    <w:p w:rsidR="00BF7FB7" w:rsidRPr="00710BDF" w:rsidRDefault="00BF7FB7" w:rsidP="00BF7FB7">
      <w:pPr>
        <w:spacing w:after="120" w:line="240" w:lineRule="auto"/>
        <w:rPr>
          <w:lang w:eastAsia="x-none"/>
        </w:rPr>
      </w:pPr>
    </w:p>
    <w:p w:rsidR="00250F25" w:rsidRPr="00710BDF" w:rsidRDefault="00250F25" w:rsidP="00710BDF">
      <w:pPr>
        <w:rPr>
          <w:lang w:eastAsia="x-none"/>
        </w:rPr>
        <w:sectPr w:rsidR="00250F25" w:rsidRPr="00710BDF" w:rsidSect="00E029AE">
          <w:headerReference w:type="default" r:id="rId40"/>
          <w:footerReference w:type="default" r:id="rId41"/>
          <w:pgSz w:w="11906" w:h="16838"/>
          <w:pgMar w:top="709" w:right="680" w:bottom="1276" w:left="1474" w:header="426" w:footer="0" w:gutter="0"/>
          <w:cols w:space="708"/>
          <w:docGrid w:linePitch="360"/>
        </w:sectPr>
      </w:pPr>
    </w:p>
    <w:p w:rsidR="003B630B" w:rsidRDefault="003B630B" w:rsidP="003B630B">
      <w:pPr>
        <w:pStyle w:val="1"/>
        <w:rPr>
          <w:lang w:val="uk-UA"/>
        </w:rPr>
      </w:pPr>
      <w:bookmarkStart w:id="17" w:name="_Toc348713548"/>
      <w:bookmarkStart w:id="18" w:name="_Toc41594734"/>
      <w:r w:rsidRPr="00AF0751">
        <w:rPr>
          <w:lang w:val="uk-UA"/>
        </w:rPr>
        <w:lastRenderedPageBreak/>
        <w:t>Висновк</w:t>
      </w:r>
      <w:bookmarkEnd w:id="17"/>
      <w:r w:rsidR="00196B7B">
        <w:rPr>
          <w:lang w:val="uk-UA"/>
        </w:rPr>
        <w:t>и</w:t>
      </w:r>
      <w:bookmarkEnd w:id="18"/>
    </w:p>
    <w:p w:rsidR="00815A95" w:rsidRPr="00815A95" w:rsidRDefault="00815A95" w:rsidP="00815A95">
      <w:pPr>
        <w:rPr>
          <w:lang w:eastAsia="x-none"/>
        </w:rPr>
      </w:pPr>
      <w:r>
        <w:rPr>
          <w:lang w:eastAsia="x-none"/>
        </w:rPr>
        <w:t xml:space="preserve">Результатом курсового проекту є </w:t>
      </w:r>
      <w:r>
        <w:rPr>
          <w:lang w:val="en-US" w:eastAsia="x-none"/>
        </w:rPr>
        <w:t>android</w:t>
      </w:r>
      <w:r w:rsidRPr="00815A95">
        <w:rPr>
          <w:lang w:val="ru-RU" w:eastAsia="x-none"/>
        </w:rPr>
        <w:t xml:space="preserve"> </w:t>
      </w:r>
      <w:r>
        <w:rPr>
          <w:lang w:val="ru-RU" w:eastAsia="x-none"/>
        </w:rPr>
        <w:t>–</w:t>
      </w:r>
      <w:r w:rsidRPr="00815A95">
        <w:rPr>
          <w:lang w:val="ru-RU" w:eastAsia="x-none"/>
        </w:rPr>
        <w:t xml:space="preserve"> </w:t>
      </w:r>
      <w:r>
        <w:rPr>
          <w:lang w:eastAsia="x-none"/>
        </w:rPr>
        <w:t>додаток «</w:t>
      </w:r>
      <w:r>
        <w:rPr>
          <w:lang w:val="en-US" w:eastAsia="x-none"/>
        </w:rPr>
        <w:t>MyJob</w:t>
      </w:r>
      <w:r>
        <w:rPr>
          <w:lang w:eastAsia="x-none"/>
        </w:rPr>
        <w:t>» для нагадування робочого графіку майстру по ремонту автомобіля.</w:t>
      </w:r>
    </w:p>
    <w:p w:rsidR="00815A95" w:rsidRDefault="00815A95" w:rsidP="00815A95">
      <w:pPr>
        <w:rPr>
          <w:lang w:eastAsia="x-none"/>
        </w:rPr>
      </w:pPr>
      <w:r>
        <w:rPr>
          <w:lang w:eastAsia="x-none"/>
        </w:rPr>
        <w:t xml:space="preserve">Під час розробки було враховано всі вимоги і стандарти. Інтерфейс доволі простий і зручний саме для майстрів, яким потрібно швидко заповнити поля і створити подію. На даний момент реалізовано лише створення подій по ремонту автомобіля. У майбутньому буде реалізовано ще створення замовлень та реалізовано </w:t>
      </w:r>
      <w:r>
        <w:rPr>
          <w:lang w:val="en-US" w:eastAsia="x-none"/>
        </w:rPr>
        <w:t>push</w:t>
      </w:r>
      <w:r w:rsidRPr="00815A95">
        <w:rPr>
          <w:lang w:val="ru-RU" w:eastAsia="x-none"/>
        </w:rPr>
        <w:t xml:space="preserve"> </w:t>
      </w:r>
      <w:r>
        <w:rPr>
          <w:lang w:val="ru-RU" w:eastAsia="x-none"/>
        </w:rPr>
        <w:t>–</w:t>
      </w:r>
      <w:r w:rsidRPr="00815A95">
        <w:rPr>
          <w:lang w:val="ru-RU" w:eastAsia="x-none"/>
        </w:rPr>
        <w:t xml:space="preserve"> </w:t>
      </w:r>
      <w:r>
        <w:rPr>
          <w:lang w:eastAsia="x-none"/>
        </w:rPr>
        <w:t>сповіщення.</w:t>
      </w:r>
    </w:p>
    <w:p w:rsidR="00A873D0" w:rsidRPr="00815A95" w:rsidRDefault="00A873D0" w:rsidP="00815A95">
      <w:pPr>
        <w:rPr>
          <w:lang w:eastAsia="x-none"/>
        </w:rPr>
      </w:pPr>
      <w:r>
        <w:rPr>
          <w:lang w:eastAsia="x-none"/>
        </w:rPr>
        <w:t xml:space="preserve">Було створено багато класів розширюваних </w:t>
      </w:r>
      <w:r w:rsidR="000124C0">
        <w:rPr>
          <w:lang w:val="en-US" w:eastAsia="x-none"/>
        </w:rPr>
        <w:t>Array</w:t>
      </w:r>
      <w:r>
        <w:rPr>
          <w:lang w:val="en-US" w:eastAsia="x-none"/>
        </w:rPr>
        <w:t>Adapter</w:t>
      </w:r>
      <w:r>
        <w:rPr>
          <w:lang w:eastAsia="x-none"/>
        </w:rPr>
        <w:t xml:space="preserve"> для реалізації користувацького списку, також створено клас з статичними методами, за допомогою яких користування з базою даних </w:t>
      </w:r>
      <w:r w:rsidR="000124C0">
        <w:rPr>
          <w:lang w:eastAsia="x-none"/>
        </w:rPr>
        <w:t xml:space="preserve">та </w:t>
      </w:r>
      <w:r w:rsidR="000124C0">
        <w:rPr>
          <w:lang w:val="en-US" w:eastAsia="x-none"/>
        </w:rPr>
        <w:t>xml</w:t>
      </w:r>
      <w:r w:rsidR="000124C0" w:rsidRPr="000124C0">
        <w:rPr>
          <w:lang w:eastAsia="x-none"/>
        </w:rPr>
        <w:t xml:space="preserve"> </w:t>
      </w:r>
      <w:r w:rsidR="000124C0">
        <w:rPr>
          <w:lang w:eastAsia="x-none"/>
        </w:rPr>
        <w:t xml:space="preserve">файлами </w:t>
      </w:r>
      <w:r>
        <w:rPr>
          <w:lang w:eastAsia="x-none"/>
        </w:rPr>
        <w:t>відбувалося зручніше.</w:t>
      </w:r>
    </w:p>
    <w:p w:rsidR="00815A95" w:rsidRDefault="00815A95" w:rsidP="00815A95">
      <w:pPr>
        <w:rPr>
          <w:lang w:eastAsia="x-none"/>
        </w:rPr>
      </w:pPr>
      <w:r>
        <w:rPr>
          <w:lang w:eastAsia="x-none"/>
        </w:rPr>
        <w:t>На стадії тестування програмного продукту було взято до уваги та усунуто всі можливі ситуації, які можуть зустрітися під час експлуатації програми, і тим самим посприяти на її некоректну роботу.</w:t>
      </w:r>
    </w:p>
    <w:p w:rsidR="00BF50DF" w:rsidRPr="00815A95" w:rsidRDefault="00815A95" w:rsidP="00815A95">
      <w:pPr>
        <w:rPr>
          <w:lang w:eastAsia="x-none"/>
        </w:rPr>
      </w:pPr>
      <w:r>
        <w:rPr>
          <w:lang w:eastAsia="x-none"/>
        </w:rPr>
        <w:t xml:space="preserve">Дані зберігаються в об’єктній базі даних </w:t>
      </w:r>
      <w:r>
        <w:rPr>
          <w:lang w:val="en-US" w:eastAsia="x-none"/>
        </w:rPr>
        <w:t>Realm</w:t>
      </w:r>
      <w:r>
        <w:rPr>
          <w:lang w:eastAsia="x-none"/>
        </w:rPr>
        <w:t xml:space="preserve"> та у </w:t>
      </w:r>
      <w:r>
        <w:rPr>
          <w:lang w:val="en-US" w:eastAsia="x-none"/>
        </w:rPr>
        <w:t>xml</w:t>
      </w:r>
      <w:r w:rsidRPr="00815A95">
        <w:rPr>
          <w:lang w:eastAsia="x-none"/>
        </w:rPr>
        <w:t xml:space="preserve"> </w:t>
      </w:r>
      <w:r>
        <w:rPr>
          <w:lang w:eastAsia="x-none"/>
        </w:rPr>
        <w:t xml:space="preserve">файлах. </w:t>
      </w:r>
      <w:r w:rsidR="0044096A">
        <w:rPr>
          <w:lang w:eastAsia="x-none"/>
        </w:rPr>
        <w:t>Для бази даних були реалізовані класи, за допомогою яких було зручно користуватись з базою даних.</w:t>
      </w:r>
    </w:p>
    <w:p w:rsidR="004B6D46" w:rsidRDefault="004B6D46" w:rsidP="004B6D46">
      <w:pPr>
        <w:pStyle w:val="1"/>
        <w:rPr>
          <w:lang w:val="uk-UA"/>
        </w:rPr>
      </w:pPr>
      <w:r w:rsidRPr="00AF0751">
        <w:rPr>
          <w:lang w:val="uk-UA"/>
        </w:rPr>
        <w:br w:type="page"/>
      </w:r>
      <w:bookmarkStart w:id="19" w:name="_Toc41594735"/>
      <w:r w:rsidR="009D2E4A" w:rsidRPr="00AF0751">
        <w:rPr>
          <w:lang w:val="uk-UA"/>
        </w:rPr>
        <w:lastRenderedPageBreak/>
        <w:t>Перелік</w:t>
      </w:r>
      <w:r w:rsidRPr="00AF0751">
        <w:rPr>
          <w:lang w:val="uk-UA"/>
        </w:rPr>
        <w:t xml:space="preserve"> </w:t>
      </w:r>
      <w:r w:rsidR="009D2E4A" w:rsidRPr="00AF0751">
        <w:rPr>
          <w:lang w:val="uk-UA"/>
        </w:rPr>
        <w:t>джерел</w:t>
      </w:r>
      <w:bookmarkEnd w:id="19"/>
    </w:p>
    <w:p w:rsidR="007B68E8" w:rsidRDefault="000A6AD5" w:rsidP="000A6AD5">
      <w:pPr>
        <w:pStyle w:val="af2"/>
        <w:numPr>
          <w:ilvl w:val="0"/>
          <w:numId w:val="28"/>
        </w:numPr>
        <w:tabs>
          <w:tab w:val="left" w:pos="993"/>
        </w:tabs>
        <w:ind w:left="0" w:firstLine="709"/>
        <w:rPr>
          <w:lang w:eastAsia="x-none"/>
        </w:rPr>
      </w:pPr>
      <w:r>
        <w:rPr>
          <w:lang w:eastAsia="x-none"/>
        </w:rPr>
        <w:t xml:space="preserve">Документація по </w:t>
      </w:r>
      <w:r>
        <w:rPr>
          <w:lang w:val="en-US" w:eastAsia="x-none"/>
        </w:rPr>
        <w:t>Android</w:t>
      </w:r>
      <w:r w:rsidRPr="000A6AD5">
        <w:rPr>
          <w:lang w:val="ru-RU" w:eastAsia="x-none"/>
        </w:rPr>
        <w:t xml:space="preserve"> </w:t>
      </w:r>
      <w:r>
        <w:rPr>
          <w:lang w:val="en-US" w:eastAsia="x-none"/>
        </w:rPr>
        <w:t>Studio</w:t>
      </w:r>
      <w:r w:rsidRPr="000A6AD5">
        <w:rPr>
          <w:lang w:val="ru-RU" w:eastAsia="x-none"/>
        </w:rPr>
        <w:t xml:space="preserve"> </w:t>
      </w:r>
      <w:r w:rsidRPr="000A6AD5">
        <w:rPr>
          <w:lang w:eastAsia="x-none"/>
        </w:rPr>
        <w:t xml:space="preserve">– [Електронний ресурс]. – Режим доступу: </w:t>
      </w:r>
      <w:hyperlink r:id="rId42" w:history="1">
        <w:r>
          <w:rPr>
            <w:rStyle w:val="af"/>
          </w:rPr>
          <w:t>https://developer.android.com/docs</w:t>
        </w:r>
      </w:hyperlink>
    </w:p>
    <w:p w:rsidR="000A6AD5" w:rsidRDefault="000A6AD5" w:rsidP="000A6AD5">
      <w:pPr>
        <w:pStyle w:val="af2"/>
        <w:numPr>
          <w:ilvl w:val="0"/>
          <w:numId w:val="28"/>
        </w:numPr>
        <w:tabs>
          <w:tab w:val="left" w:pos="993"/>
        </w:tabs>
        <w:ind w:left="0" w:firstLine="709"/>
        <w:rPr>
          <w:lang w:eastAsia="x-none"/>
        </w:rPr>
      </w:pPr>
      <w:r>
        <w:t xml:space="preserve">Допомога програмісту – </w:t>
      </w:r>
      <w:r w:rsidRPr="000A6AD5">
        <w:rPr>
          <w:lang w:val="ru-RU"/>
        </w:rPr>
        <w:t>[</w:t>
      </w:r>
      <w:r>
        <w:t>Електронний ресурс</w:t>
      </w:r>
      <w:r w:rsidRPr="000A6AD5">
        <w:rPr>
          <w:lang w:val="ru-RU"/>
        </w:rPr>
        <w:t xml:space="preserve">]. – </w:t>
      </w:r>
      <w:r>
        <w:t xml:space="preserve">Режим доступу: </w:t>
      </w:r>
      <w:hyperlink r:id="rId43" w:history="1">
        <w:r>
          <w:rPr>
            <w:rStyle w:val="af"/>
          </w:rPr>
          <w:t>https://stackoverflow.com/</w:t>
        </w:r>
      </w:hyperlink>
    </w:p>
    <w:p w:rsidR="000A6AD5" w:rsidRDefault="000A6AD5" w:rsidP="000A6AD5">
      <w:pPr>
        <w:pStyle w:val="af2"/>
        <w:numPr>
          <w:ilvl w:val="0"/>
          <w:numId w:val="28"/>
        </w:numPr>
        <w:tabs>
          <w:tab w:val="left" w:pos="993"/>
        </w:tabs>
        <w:ind w:left="0" w:firstLine="709"/>
        <w:rPr>
          <w:lang w:eastAsia="x-none"/>
        </w:rPr>
      </w:pPr>
      <w:r>
        <w:t xml:space="preserve">Вивчення мови </w:t>
      </w:r>
      <w:r>
        <w:rPr>
          <w:lang w:val="en-US"/>
        </w:rPr>
        <w:t>Java</w:t>
      </w:r>
      <w:r w:rsidRPr="000A6AD5">
        <w:rPr>
          <w:lang w:val="ru-RU"/>
        </w:rPr>
        <w:t xml:space="preserve"> – [</w:t>
      </w:r>
      <w:r>
        <w:t>Електронний ресурс</w:t>
      </w:r>
      <w:r w:rsidRPr="000A6AD5">
        <w:rPr>
          <w:lang w:val="ru-RU"/>
        </w:rPr>
        <w:t>]</w:t>
      </w:r>
      <w:r>
        <w:rPr>
          <w:lang w:val="ru-RU"/>
        </w:rPr>
        <w:t xml:space="preserve">. – Режим доступу: </w:t>
      </w:r>
      <w:hyperlink r:id="rId44" w:history="1">
        <w:r>
          <w:rPr>
            <w:rStyle w:val="af"/>
          </w:rPr>
          <w:t>https://www.w3schools.com/java/default.asp</w:t>
        </w:r>
      </w:hyperlink>
    </w:p>
    <w:p w:rsidR="00AF061F" w:rsidRDefault="00A9363D" w:rsidP="00AF061F">
      <w:pPr>
        <w:pStyle w:val="af2"/>
        <w:numPr>
          <w:ilvl w:val="0"/>
          <w:numId w:val="28"/>
        </w:numPr>
        <w:tabs>
          <w:tab w:val="left" w:pos="993"/>
        </w:tabs>
        <w:ind w:left="0" w:firstLine="709"/>
        <w:rPr>
          <w:lang w:eastAsia="x-none"/>
        </w:rPr>
      </w:pPr>
      <w:r>
        <w:rPr>
          <w:lang w:eastAsia="x-none"/>
        </w:rPr>
        <w:t xml:space="preserve">Стандарт для створення технічого завдання -  </w:t>
      </w:r>
      <w:r w:rsidRPr="00A9363D">
        <w:rPr>
          <w:lang w:val="ru-RU" w:eastAsia="x-none"/>
        </w:rPr>
        <w:t>[</w:t>
      </w:r>
      <w:r>
        <w:rPr>
          <w:lang w:eastAsia="x-none"/>
        </w:rPr>
        <w:t>Опис стандарту</w:t>
      </w:r>
      <w:r w:rsidRPr="00A9363D">
        <w:rPr>
          <w:lang w:val="ru-RU" w:eastAsia="x-none"/>
        </w:rPr>
        <w:t xml:space="preserve">]. - </w:t>
      </w:r>
      <w:hyperlink r:id="rId45" w:history="1">
        <w:r w:rsidRPr="00575944">
          <w:rPr>
            <w:rStyle w:val="af"/>
          </w:rPr>
          <w:t>https://standards.ieee.org/standard/29148-2011.html</w:t>
        </w:r>
      </w:hyperlink>
    </w:p>
    <w:p w:rsidR="00AF061F" w:rsidRPr="007B68E8" w:rsidRDefault="00492E62" w:rsidP="00AF061F">
      <w:pPr>
        <w:pStyle w:val="af2"/>
        <w:numPr>
          <w:ilvl w:val="0"/>
          <w:numId w:val="28"/>
        </w:numPr>
        <w:tabs>
          <w:tab w:val="left" w:pos="993"/>
        </w:tabs>
        <w:ind w:left="0" w:firstLine="709"/>
        <w:rPr>
          <w:lang w:eastAsia="x-none"/>
        </w:rPr>
      </w:pPr>
      <w:r>
        <w:t xml:space="preserve">Дизайн для додатка – </w:t>
      </w:r>
      <w:r w:rsidRPr="00492E62">
        <w:rPr>
          <w:lang w:val="ru-RU"/>
        </w:rPr>
        <w:t>[</w:t>
      </w:r>
      <w:r>
        <w:t>Електронний ресурс</w:t>
      </w:r>
      <w:r w:rsidRPr="00492E62">
        <w:rPr>
          <w:lang w:val="ru-RU"/>
        </w:rPr>
        <w:t>]</w:t>
      </w:r>
      <w:r>
        <w:rPr>
          <w:lang w:val="ru-RU"/>
        </w:rPr>
        <w:t xml:space="preserve">. – Режим доступу: </w:t>
      </w:r>
      <w:hyperlink r:id="rId46" w:history="1">
        <w:r>
          <w:rPr>
            <w:rStyle w:val="af"/>
          </w:rPr>
          <w:t>https://material.io/design</w:t>
        </w:r>
      </w:hyperlink>
    </w:p>
    <w:p w:rsidR="00B73F3B" w:rsidRDefault="00B73F3B">
      <w:pPr>
        <w:spacing w:line="240" w:lineRule="auto"/>
        <w:ind w:firstLine="0"/>
        <w:jc w:val="left"/>
        <w:rPr>
          <w:lang w:eastAsia="x-none"/>
        </w:rPr>
      </w:pPr>
      <w:r>
        <w:rPr>
          <w:lang w:eastAsia="x-none"/>
        </w:rPr>
        <w:br w:type="page"/>
      </w:r>
    </w:p>
    <w:p w:rsidR="006F482E" w:rsidRDefault="006F482E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9D2E4A">
      <w:pPr>
        <w:rPr>
          <w:lang w:eastAsia="x-none"/>
        </w:rPr>
      </w:pPr>
    </w:p>
    <w:p w:rsidR="00B73F3B" w:rsidRDefault="00B73F3B" w:rsidP="00B73F3B">
      <w:pPr>
        <w:pStyle w:val="1"/>
      </w:pPr>
      <w:bookmarkStart w:id="20" w:name="_Toc41594736"/>
      <w:r>
        <w:t>Додатки</w:t>
      </w:r>
      <w:bookmarkEnd w:id="20"/>
    </w:p>
    <w:p w:rsidR="00B73F3B" w:rsidRPr="00AF0751" w:rsidRDefault="00B73F3B" w:rsidP="009D2E4A">
      <w:pPr>
        <w:rPr>
          <w:lang w:eastAsia="x-none"/>
        </w:rPr>
      </w:pPr>
    </w:p>
    <w:p w:rsidR="006F482E" w:rsidRPr="00AF0751" w:rsidRDefault="006F482E" w:rsidP="009D2E4A">
      <w:pPr>
        <w:rPr>
          <w:lang w:eastAsia="x-none"/>
        </w:rPr>
        <w:sectPr w:rsidR="006F482E" w:rsidRPr="00AF0751" w:rsidSect="00254E10">
          <w:headerReference w:type="default" r:id="rId47"/>
          <w:footerReference w:type="default" r:id="rId48"/>
          <w:pgSz w:w="11906" w:h="16838"/>
          <w:pgMar w:top="567" w:right="567" w:bottom="568" w:left="1418" w:header="709" w:footer="0" w:gutter="0"/>
          <w:cols w:space="708"/>
          <w:docGrid w:linePitch="360"/>
        </w:sectPr>
      </w:pPr>
    </w:p>
    <w:p w:rsidR="008A0137" w:rsidRPr="00AF0751" w:rsidRDefault="004B6D46" w:rsidP="00B16F4F">
      <w:pPr>
        <w:ind w:firstLine="0"/>
        <w:jc w:val="center"/>
        <w:rPr>
          <w:b/>
        </w:rPr>
      </w:pPr>
      <w:r w:rsidRPr="00AF0751">
        <w:rPr>
          <w:b/>
        </w:rPr>
        <w:lastRenderedPageBreak/>
        <w:t>Додаток</w:t>
      </w:r>
      <w:r w:rsidR="0020370D" w:rsidRPr="00AF0751">
        <w:rPr>
          <w:b/>
        </w:rPr>
        <w:t xml:space="preserve"> А</w:t>
      </w:r>
    </w:p>
    <w:p w:rsidR="009D3BED" w:rsidRPr="00AF0751" w:rsidRDefault="004B6D46" w:rsidP="00B16F4F">
      <w:pPr>
        <w:spacing w:line="480" w:lineRule="auto"/>
        <w:ind w:firstLine="0"/>
        <w:jc w:val="center"/>
        <w:rPr>
          <w:b/>
        </w:rPr>
      </w:pPr>
      <w:r w:rsidRPr="00AF0751">
        <w:rPr>
          <w:b/>
        </w:rPr>
        <w:t>Тексти програмного коду</w:t>
      </w:r>
    </w:p>
    <w:p w:rsidR="009F2295" w:rsidRPr="00AF0751" w:rsidRDefault="0020370D" w:rsidP="0020370D">
      <w:r w:rsidRPr="00AF0751">
        <w:t>А.1 «</w:t>
      </w:r>
      <w:r w:rsidR="00753513">
        <w:rPr>
          <w:lang w:val="en-US"/>
        </w:rPr>
        <w:t>Auto</w:t>
      </w:r>
      <w:r w:rsidR="00753513" w:rsidRPr="003D4277">
        <w:rPr>
          <w:lang w:val="en-US"/>
        </w:rPr>
        <w:t>.</w:t>
      </w:r>
      <w:r w:rsidR="00753513">
        <w:rPr>
          <w:lang w:val="en-US"/>
        </w:rPr>
        <w:t>java</w:t>
      </w:r>
      <w:r w:rsidRPr="00AF0751">
        <w:t>»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package com.yevhen.myjob.model;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io.realm.RealmObject;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io.realm.annotations.PrimaryKey;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public class Auto extends RealmObject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@PrimaryKey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String number;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color;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year;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id_auto_model;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id;}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setId(int id)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 =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String getNumber()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number;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setNumber(String number)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this.number = number;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getColor()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color;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setColor(int color)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this.color = color;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getYear()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year;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setYear(int year)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this.year = year;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getId_auto_model()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id_auto_model;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setId_auto_model(int id_auto_model)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this.id_auto_model = id_auto_model;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}}</w:t>
      </w:r>
    </w:p>
    <w:p w:rsidR="0020370D" w:rsidRPr="00AF0751" w:rsidRDefault="0020370D" w:rsidP="002A569F">
      <w:pPr>
        <w:spacing w:before="120"/>
      </w:pPr>
      <w:r w:rsidRPr="00AF0751">
        <w:t>А.2 «</w:t>
      </w:r>
      <w:r w:rsidR="00753513">
        <w:rPr>
          <w:lang w:val="en-US"/>
        </w:rPr>
        <w:t>Auto_Mark.java</w:t>
      </w:r>
      <w:r w:rsidRPr="00AF0751">
        <w:t>»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package com.yevhen.myjob.model;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io.realm.RealmObject;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io.realm.annotations.PrimaryKey;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public class Auto_Mark extends RealmObject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@PrimaryKey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String mark;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Auto_Mark(int id, String mark)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 =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this.mark = mark;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Auto_Mark(){}</w:t>
      </w:r>
    </w:p>
    <w:p w:rsidR="00753513" w:rsidRPr="00753513" w:rsidRDefault="00753513" w:rsidP="00753513">
      <w:pPr>
        <w:spacing w:line="240" w:lineRule="auto"/>
        <w:rPr>
          <w:sz w:val="22"/>
        </w:rPr>
      </w:pP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setId(int id)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 =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String getMark()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mark;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setMark(String mark)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this.mark = mark;</w:t>
      </w:r>
    </w:p>
    <w:p w:rsidR="0020370D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}}</w:t>
      </w:r>
    </w:p>
    <w:p w:rsidR="00753513" w:rsidRPr="00AF0751" w:rsidRDefault="00753513" w:rsidP="002A569F">
      <w:pPr>
        <w:spacing w:before="120"/>
      </w:pPr>
      <w:r>
        <w:t>А.3</w:t>
      </w:r>
      <w:r w:rsidRPr="00AF0751">
        <w:t xml:space="preserve"> «</w:t>
      </w:r>
      <w:r>
        <w:rPr>
          <w:lang w:val="en-US"/>
        </w:rPr>
        <w:t>Auto_Model.java</w:t>
      </w:r>
      <w:r w:rsidRPr="00AF0751">
        <w:t>»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package com.yevhen.myjob.model;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io.realm.RealmObject;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io.realm.annotations.PrimaryKey;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public class Auto_Model extends RealmObject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@PrimaryKey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id_mark;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 String 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Auto_Model(int id,String model, int id_mark)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 =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this.id_mark = id_mark;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this.model = 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Auto_Model()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setId(int id)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 =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getId_mark()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id_mark;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setId_mark(int id_mark)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this.id_mark = id_mark;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String getModel()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setModel(String model)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this.model = 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}}</w:t>
      </w:r>
    </w:p>
    <w:p w:rsidR="00753513" w:rsidRPr="00AF0751" w:rsidRDefault="00753513" w:rsidP="002A569F">
      <w:pPr>
        <w:spacing w:before="120"/>
      </w:pPr>
      <w:r>
        <w:t>А.4</w:t>
      </w:r>
      <w:r w:rsidRPr="00AF0751">
        <w:t xml:space="preserve"> «</w:t>
      </w:r>
      <w:r>
        <w:rPr>
          <w:lang w:val="en-US"/>
        </w:rPr>
        <w:t>Client.java</w:t>
      </w:r>
      <w:r w:rsidRPr="00AF0751">
        <w:t>»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package com.yevhen.myjob.model;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io.realm.RealmObject;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io.realm.annotations.PrimaryKey;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public class Client extends RealmObject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@PrimaryKey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String name;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String number;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lastRenderedPageBreak/>
        <w:t xml:space="preserve">        return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setId(int id)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 =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String getName()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name;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setName(String name)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this.name = name;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String getNumber()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number;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setNumber(String number)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this.number = number;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}}</w:t>
      </w:r>
    </w:p>
    <w:p w:rsidR="00753513" w:rsidRPr="00AF0751" w:rsidRDefault="00753513" w:rsidP="002A569F">
      <w:pPr>
        <w:spacing w:before="120"/>
      </w:pPr>
      <w:r>
        <w:t>А.5</w:t>
      </w:r>
      <w:r w:rsidRPr="00AF0751">
        <w:t xml:space="preserve"> «</w:t>
      </w:r>
      <w:r>
        <w:rPr>
          <w:lang w:val="en-US"/>
        </w:rPr>
        <w:t>Event.java</w:t>
      </w:r>
      <w:r w:rsidRPr="00AF0751">
        <w:t>»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package com.yevhen.myjob.model;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android.util.Log;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java.util.Date;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io.realm.RealmObject;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io.realm.annotations.PrimaryKey;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public class Event extends RealmObject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@PrimaryKey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id_client;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id_auto_model;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String crash;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Date date;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setId(int id)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 =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getId_client()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id_client;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setId_client(int id_client)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this.id_client = id_client;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getId_auto_model()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id_auto_model;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setId_auto_model(int id_auto_model)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this.id_auto_model = id_auto_model;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String getCrash()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crash;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setCrash(String crash)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this.crash = crash;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Date getDate()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date;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setDate(Date date)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lastRenderedPageBreak/>
        <w:t xml:space="preserve">        this.date = date;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>
        <w:rPr>
          <w:sz w:val="22"/>
        </w:rPr>
        <w:t xml:space="preserve">  </w:t>
      </w:r>
      <w:r w:rsidRPr="00753513">
        <w:rPr>
          <w:sz w:val="22"/>
        </w:rPr>
        <w:t>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setDate(int year,int month,int day,int hour,int minute){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Log.i("Event_",year+" "+month+" "+day+" "+hour+" "+minute+"   rhfdg");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this.date = new Date();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this.date.setYear(year);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this.date.setMonth(month);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this.date.setDate(day);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this.date.setHours(hour);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this.date.setMinutes(minute);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this.date.setSeconds(0);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}}</w:t>
      </w:r>
    </w:p>
    <w:p w:rsidR="00753513" w:rsidRPr="00AF0751" w:rsidRDefault="00753513" w:rsidP="002A569F">
      <w:pPr>
        <w:spacing w:before="120"/>
      </w:pPr>
      <w:r>
        <w:t>А.6</w:t>
      </w:r>
      <w:r w:rsidRPr="00AF0751">
        <w:t xml:space="preserve"> «</w:t>
      </w:r>
      <w:r w:rsidR="002A569F">
        <w:rPr>
          <w:lang w:val="en-US"/>
        </w:rPr>
        <w:t>Order</w:t>
      </w:r>
      <w:r>
        <w:rPr>
          <w:lang w:val="en-US"/>
        </w:rPr>
        <w:t>.java</w:t>
      </w:r>
      <w:r w:rsidRPr="00AF0751">
        <w:t>»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package com.yevhen.myjob.model;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java.util.Date;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io.realm.RealmObject;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import io.realm.annotations.PrimaryKey;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>public class Order extends RealmObject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@PrimaryKey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id_auto;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id_client;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String crash;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Date date_create;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Date date_complete;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private int sum;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setId(int id)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 = id;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getId_auto()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id_auto;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setId_auto(int id_auto)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this.id_auto = id_auto;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getId_client()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id_client;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setId_client(int id_client)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this.id_client = id_client;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String getCrash()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crash;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setCrash(String crash)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this.crash = crash;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Date getDate_create()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date_create;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setDate_create(Date date_create)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this.date_create = date_create;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Date getDate_complete()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date_complete;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lastRenderedPageBreak/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setDate_complete(Date date_complete)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this.date_complete = date_complete;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int getSum()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return sum;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public void setSum(int sum) {</w:t>
      </w:r>
    </w:p>
    <w:p w:rsidR="00753513" w:rsidRP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    this.sum = sum;</w:t>
      </w:r>
    </w:p>
    <w:p w:rsidR="00753513" w:rsidRDefault="00753513" w:rsidP="00753513">
      <w:pPr>
        <w:spacing w:line="240" w:lineRule="auto"/>
        <w:rPr>
          <w:sz w:val="22"/>
        </w:rPr>
      </w:pPr>
      <w:r w:rsidRPr="00753513">
        <w:rPr>
          <w:sz w:val="22"/>
        </w:rPr>
        <w:t xml:space="preserve">    }}</w:t>
      </w:r>
    </w:p>
    <w:p w:rsidR="002A569F" w:rsidRPr="00AF0751" w:rsidRDefault="002A569F" w:rsidP="002A569F">
      <w:pPr>
        <w:spacing w:before="120"/>
      </w:pPr>
      <w:r>
        <w:t>А.7</w:t>
      </w:r>
      <w:r w:rsidRPr="00AF0751">
        <w:t xml:space="preserve"> «</w:t>
      </w:r>
      <w:r>
        <w:rPr>
          <w:lang w:val="en-US"/>
        </w:rPr>
        <w:t>MyRealm.java</w:t>
      </w:r>
      <w:r w:rsidRPr="00AF0751">
        <w:t>»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package com.yevhen.myjob;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android.os.strictmode.CleartextNetworkViolation;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android.util.Log;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com.yevhen.myjob.model.Auto_Mark;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com.yevhen.myjob.model.Auto_Model;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com.yevhen.myjob.model.Client;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com.yevhen.myjob.model.Event;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java.sql.Array;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java.util.ArrayList;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java.util.Arrays;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java.util.Calendar;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java.util.Date;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java.util.GregorianCalendar;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java.util.List;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java.util.Locale;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io.realm.Realm;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io.realm.RealmResults;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import io.realm.Sort;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>public class MyRealm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void getEvent(Realm realm, List&lt;Date&gt; date, List&lt;Integer&gt; id, List&lt;String&gt; crash, List&lt;String&gt; auto, List&lt;String&gt; number,boolean isAll){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RealmResults&lt;Event&gt; events = null;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Calendar calendar = Calendar.getInstance();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Date today = new Date();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today.setYear(calendar.get(Calendar.YEAR));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today.setMonth(calendar.get(Calendar.MONTH));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today.setDate(calendar.get(Calendar.DAY_OF_MONTH));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today.setHours(calendar.get(Calendar.HOUR_OF_DAY));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today.setMinutes(calendar.get(Calendar.MINUTE));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if(isAll==true)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events=realm.where(Event.class).findAll().sort("date", Sort.ASCENDING);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}else{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events = realm.where(Event.class).greaterThan("date",today).findAll().sort("date", Sort.ASCENDING);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Log.i("Event_",events.asJSON().toString());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Date dat;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for(Event e:events){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 = new Date();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dat.setYear(e.getDate().getYear());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dat.setMonth(e.getDate().getMonth());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dat.setDate(e.getDate().getDate());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dat.setHours(e.getDate().getHours());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dat.setMinutes(e.getDate().getMinutes());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date.add(dat);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id.add(e.getId());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crash.add(e.getCrash());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lastRenderedPageBreak/>
        <w:t xml:space="preserve">            auto.add(MyRealm.getModel(realm,e.getId_auto_model()));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number.add(MyRealm.getPhoneNumber(realm,e.getId_client()));}}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void getEvent(Realm realm, List&lt;Date&gt; date, List&lt;Integer&gt; id, List&lt;String&gt; crash, List&lt;String&gt; auto, List&lt;String&gt; number,Calendar calendar){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RealmResults&lt;Event&gt; events = null;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Date today_from = new Date();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today_from.setYear(calendar.get(Calendar.YEAR));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today_from.setMonth(calendar.get(Calendar.MONTH));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today_from.setDate(calendar.get(Calendar.DAY_OF_MONTH));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today_from.setHours(0);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today_from.setMinutes(0);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Date today_to = new Date();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today_to.setYear(calendar.get(Calendar.YEAR));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today_to.setMonth(calendar.get(Calendar.MONTH));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today_to.setDate(calendar.get(Calendar.DAY_OF_MONTH));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today_to.setHours(23);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today_to.setMinutes(59);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events = realm.where(Event.class).between("date",today_from,today_to).findAll().sort("date");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Date dat;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for(Event e:events){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 = new Date();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dat.setYear(e.getDate().getYear());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dat.setMonth(e.getDate().getMonth());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dat.setDate(e.getDate().getDate());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dat.setHours(e.getDate().getHours());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dat.setMinutes(e.getDate().getMinutes());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date.add(dat);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id.add(e.getId());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crash.add(e.getCrash());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auto.add(MyRealm.getModel(realm,e.getId_auto_model()));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number.add(MyRealm.getPhoneNumber(realm,e.getId_client()));}}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List&lt;Date&gt; getEventForCalendar(Realm realm){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RealmResults&lt;Event&gt; events = null;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Calendar calendar = Calendar.getInstance();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Date today = new Date();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today.setYear(calendar.get(Calendar.YEAR));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today.setMonth(calendar.get(Calendar.MONTH));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today.setDate(calendar.get(Calendar.DAY_OF_MONTH));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today.setHours(calendar.get(Calendar.HOUR_OF_DAY));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today.setMinutes(calendar.get(Calendar.MINUTE));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events = realm.where(Event.class).greaterThan("date",today).findAll().sort("date",Sort.ASCENDING);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List&lt;Date&gt; dates = new ArrayList&lt;&gt;();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for (Event e: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events)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dates.add(e.getDate());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return dates;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void deleteEvent(Realm realm,int id){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realm.beginTransaction();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Event ev = realm.where(Event.class).equalTo("id",id).findFirst();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ev.deleteFromRealm();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realm.commitTransaction();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Event getEvent(Realm realm, int id){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Event event = realm.where(Event.class).equalTo("id",id).findFirst();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return event;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lastRenderedPageBreak/>
        <w:t xml:space="preserve">    public static boolean upgradeEvent(Realm realm, final Event event){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realm.executeTransactionAsync(new Realm.Transaction()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@Override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public void execute(Realm realm)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Event event1 = realm.where(Event.class).equalTo("id", event.getId()).findFirst();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event1.setDate(event.getDate());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event1.setId_client(event.getId_client());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event1.setCrash(event.getCrash());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event1.setId_auto_model(event.getId_auto_model());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}, new Realm.Transaction.OnSuccess()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@Override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public void onSuccess()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TEMP = 1;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}, new Realm.Transaction.OnError()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@Override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public void onError(Throwable error)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TEMP = 0;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if(TEMP ==1)return true;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else return  false;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String getModel(Realm realm, int id_model){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Auto_Model model = realm.where(Auto_Model.class).equalTo("id",id_model).findFirst();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Auto_Mark mark = realm.where(Auto_Mark.class).equalTo("id",model.getId_mark()).findFirst();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String auto = mark.getMark()+" "+model.getModel();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if(auto.length()==0)auto="Невизначено";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return  auto;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String getPhoneNumber(Realm realm,int id_Client){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Client client = realm.where(Client.class).equalTo("id",id_Client).findFirst();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String number = client.getNumber();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if(number.length()==0) number = "Невизначено";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return number;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boolean addEvent(Realm realm, final Event event){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realm.beginTransaction();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realm.insert(event);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realm.commitTransaction();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Event event1 = realm.where(Event.class).equalTo("id",event.getId()).findFirst();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if(event1!=null)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return true;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return false;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int getMaxIdEvent(Realm realm){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Number id_;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int id;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id_ = realm.where(Event.class).max("id");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id = (id_ == null) ? 1 : id_.intValue() + 1;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return id;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int getClientId(Realm realm, String number,String name_number){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Client client=null;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client = realm.where(Client.class).equalTo("number", number).findFirst();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Number id_;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lastRenderedPageBreak/>
        <w:t xml:space="preserve">        int id= 0;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if(client == null){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id_ = realm.where(Client.class).max("id");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id = (id_ == null) ? 1 : id_.intValue() + 1;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client = new Client();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client.setId(id);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if(name_number !=null) client.setName(name_number);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else client.setName("Users"+ id);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client.setNumber(number);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realm.beginTransaction();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realm.insert(client);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realm.commitTransaction();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}else return client.getId();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return id;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int getAutoModelId(Realm realm,String val){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Auto_Model model = realm.where(Auto_Model.class).equalTo("model",val).findFirst();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if(model!=null){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return model.getId();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}else return 0;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 void getClient(Realm realm,List&lt;String&gt; name,List&lt;String&gt; number){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RealmResults&lt;Client&gt; clients = realm.where(Client.class).findAll().sort("name");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for (Client c:clients)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name.add(c.getName());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number.add(c.getNumber());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void upgradeClient(Realm realm, final String number, final String new_name, final String new_number){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realm.executeTransactionAsync(new Realm.Transaction()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@Override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public void execute(Realm realm)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Client client = realm.where(Client.class).equalTo("number",number).findFirst();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client.setName(new_name);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client.setNumber(new_number);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}, new Realm.Transaction.OnSuccess()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@Override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public void onSuccess()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}, new Realm.Transaction.OnError()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@Override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public void onError(Throwable error)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static int TEMP =0;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int deleteClient(Realm realm, final String number){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TEMP = 0;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boolean b = false;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Client client = realm.where(Client.class).equalTo("number",number).findFirst();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RealmResults&lt;Event&gt; events = realm.where(Event.class).greaterThan("date",Calendar.getInstance().getTime()).findAll();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for (Event ev: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events)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if(ev.getId_client() == client.getId()){ b = false;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break;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lastRenderedPageBreak/>
        <w:t xml:space="preserve">            else b = true;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if(b==true){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realm.executeTransactionAsync(new Realm.Transaction()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@Override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public void execute(Realm realm)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    Client client = realm.where(Client.class).equalTo("number",number).findFirst();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    client.deleteFromRealm();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}, new Realm.Transaction.OnSuccess()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@Override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public void onSuccess()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    TEMP =1;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}, new Realm.Transaction.OnError()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@Override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public void onError(Throwable error) 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    TEMP =-1;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});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return TEMP;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else{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return 0;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}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public static int getMarkId(Realm realm, String val){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Auto_Mark mark_ = realm.where(Auto_Mark.class).equalTo("mark",val).findFirst();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if(mark_!=null){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    return mark_.getId();</w:t>
      </w:r>
    </w:p>
    <w:p w:rsidR="002A569F" w:rsidRPr="002A569F" w:rsidRDefault="002A569F" w:rsidP="002A569F">
      <w:pPr>
        <w:spacing w:line="240" w:lineRule="auto"/>
        <w:rPr>
          <w:sz w:val="22"/>
        </w:rPr>
      </w:pPr>
      <w:r w:rsidRPr="002A569F">
        <w:rPr>
          <w:sz w:val="22"/>
        </w:rPr>
        <w:t xml:space="preserve">        }else</w:t>
      </w:r>
    </w:p>
    <w:p w:rsidR="002A569F" w:rsidRDefault="002A569F" w:rsidP="002A569F">
      <w:pPr>
        <w:spacing w:line="240" w:lineRule="auto"/>
        <w:rPr>
          <w:sz w:val="22"/>
          <w:lang w:val="en-US"/>
        </w:rPr>
      </w:pPr>
      <w:r w:rsidRPr="002A569F">
        <w:rPr>
          <w:sz w:val="22"/>
        </w:rPr>
        <w:t xml:space="preserve">            return 0;}</w:t>
      </w:r>
      <w:r w:rsidRPr="002A569F">
        <w:rPr>
          <w:sz w:val="22"/>
          <w:lang w:val="en-US"/>
        </w:rPr>
        <w:t>}</w:t>
      </w:r>
    </w:p>
    <w:p w:rsidR="00F203B2" w:rsidRPr="00F203B2" w:rsidRDefault="00F203B2" w:rsidP="00F203B2">
      <w:pPr>
        <w:spacing w:before="120"/>
      </w:pPr>
      <w:r>
        <w:t>А.8</w:t>
      </w:r>
      <w:r w:rsidRPr="00AF0751">
        <w:t xml:space="preserve"> «</w:t>
      </w:r>
      <w:r w:rsidRPr="00F203B2">
        <w:t>MySharedPreferences</w:t>
      </w:r>
      <w:r>
        <w:rPr>
          <w:lang w:val="en-US"/>
        </w:rPr>
        <w:t>.java</w:t>
      </w:r>
      <w:r w:rsidRPr="00AF0751">
        <w:t>»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package com.yevhen.myjob;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android.content.Context;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android.content.SharedPreferences;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android.provider.ContactsContract;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public class MySharedPreferences {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private static Context context;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private static final String namePreferensec = "MyPref";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private static final String FIRST = "First";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private static SharedPreferences sharedPreferences;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public static boolean isFirst(Context context){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sharedPreferences = context.getSharedPreferences(namePreferensec,Context.MODE_PRIVATE);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boolean ret = sharedPreferences.getBoolean(FIRST,false);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if(ret == false){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    setFirst(context);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}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return ret;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private static void setFirst(Context context){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sharedPreferences = context.getSharedPreferences(namePreferensec,Context.MODE_PRIVATE);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SharedPreferences.Editor editor = sharedPreferences.edit();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editor.putBoolean(FIRST,true);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editor.apply();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}</w:t>
      </w:r>
    </w:p>
    <w:p w:rsidR="00F203B2" w:rsidRPr="00F203B2" w:rsidRDefault="00F203B2" w:rsidP="00F203B2">
      <w:pPr>
        <w:spacing w:before="120"/>
      </w:pPr>
      <w:r>
        <w:lastRenderedPageBreak/>
        <w:t>А.9</w:t>
      </w:r>
      <w:r w:rsidRPr="00AF0751">
        <w:t xml:space="preserve"> «</w:t>
      </w:r>
      <w:r>
        <w:rPr>
          <w:lang w:val="en-US"/>
        </w:rPr>
        <w:t>MyApplication.java</w:t>
      </w:r>
      <w:r w:rsidRPr="00AF0751">
        <w:t>»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package com.yevhen.myjob;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android.app.Application;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android.app.NotificationChannel;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android.app.NotificationManager;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android.os.Build;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android.util.Log;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io.realm.Realm;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io.realm.RealmConfiguration;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public class MyApplication extends Application {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public static String CHANNEL_ID = "NotiID";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@Override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public void onCreate() {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super.onCreate();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Realm.init(this);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RealmConfiguration config = new RealmConfiguration.Builder().name("myrealm.realm").build();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Realm.setDefaultConfiguration(config);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//Якщо ми зайшли перший раз, або очистили дані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if(!MySharedPreferences.isFirst(this)){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    MyRealm.setAuto_Model_and_Mark(Realm.getDefaultInstance());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}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createNotificationChannel();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private void createNotificationChannel() {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if (Build.VERSION.SDK_INT &gt;= Build.VERSION_CODES.O) {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    NotificationChannel serviceChannel = new NotificationChannel(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            CHANNEL_ID,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            "Example Service Channel",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            NotificationManager.IMPORTANCE_DEFAULT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    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    NotificationManager manager = getSystemService(NotificationManager.class);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    manager.createNotificationChannel(serviceChannel);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    }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}</w:t>
      </w:r>
    </w:p>
    <w:p w:rsidR="00F203B2" w:rsidRPr="00F203B2" w:rsidRDefault="00F203B2" w:rsidP="00F203B2">
      <w:pPr>
        <w:spacing w:before="120"/>
      </w:pPr>
      <w:r>
        <w:t>А.10</w:t>
      </w:r>
      <w:r w:rsidRPr="00AF0751">
        <w:t xml:space="preserve"> «</w:t>
      </w:r>
      <w:r w:rsidRPr="00F203B2">
        <w:t>AndroidManifest.xml</w:t>
      </w:r>
      <w:r w:rsidRPr="00AF0751">
        <w:t>»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>&lt;?xml version="1.0" encoding="utf-8"?&gt;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>&lt;manifest xmlns:android="http://schemas.android.com/apk/res/android"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package="com.yevhen.myjob"&gt;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&lt;uses-permission android:name="android.permission.RECEIVE_BOOT_COMPLETED" /&gt;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&lt;application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android:name=".MyApplication"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android:allowBackup="true"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android:icon="@mipmap/ic_launcher_1"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android:label="@string/app_name"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android:roundIcon="@mipmap/ic_launcher_round"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android:supportsRtl="true"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android:theme="@style/AppTheme"&gt;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&lt;activity android:name=".SettingsActivity"&gt;&lt;/activity&gt;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&lt;activity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    android:name=".NotificationActivity"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    android:windowSoftInputMode="adjustPan" /&gt;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&lt;activity android:name=".MainActivity"&gt;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    &lt;intent-filter&gt;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        &lt;action android:name="android.intent.action.MAIN" /&gt;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        &lt;category android:name="android.intent.category.LAUNCHER" /&gt;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    &lt;/intent-filter&gt;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lastRenderedPageBreak/>
        <w:t xml:space="preserve">        &lt;/activity&gt;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&lt;service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    android:name=".JobSchedulerService"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android:permission="android.permission.BIND_JOB_SERVICE"&gt;&lt;/service&gt;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&lt;meta-data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    android:name="preloaded_fonts"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        android:resource="@array/preloaded_fonts" /&gt;</w:t>
      </w:r>
    </w:p>
    <w:p w:rsidR="00F203B2" w:rsidRP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 xml:space="preserve">    &lt;/application&gt;</w:t>
      </w:r>
    </w:p>
    <w:p w:rsidR="00F203B2" w:rsidRDefault="00F203B2" w:rsidP="00F203B2">
      <w:pPr>
        <w:autoSpaceDE w:val="0"/>
        <w:autoSpaceDN w:val="0"/>
        <w:adjustRightInd w:val="0"/>
        <w:spacing w:line="240" w:lineRule="auto"/>
        <w:ind w:left="709" w:firstLine="0"/>
        <w:rPr>
          <w:sz w:val="22"/>
          <w:lang w:val="en-US"/>
        </w:rPr>
      </w:pPr>
      <w:r w:rsidRPr="00F203B2">
        <w:rPr>
          <w:sz w:val="22"/>
          <w:lang w:val="en-US"/>
        </w:rPr>
        <w:t>&lt;/manifest&gt;</w:t>
      </w:r>
    </w:p>
    <w:p w:rsidR="00F203B2" w:rsidRPr="00F203B2" w:rsidRDefault="00F203B2" w:rsidP="00F203B2">
      <w:pPr>
        <w:spacing w:before="120"/>
      </w:pPr>
      <w:r>
        <w:t>А.11</w:t>
      </w:r>
      <w:r w:rsidRPr="00AF0751">
        <w:t xml:space="preserve"> «</w:t>
      </w:r>
      <w:r w:rsidRPr="00F203B2">
        <w:t>Notification_Recycler_Adapter</w:t>
      </w:r>
      <w:r>
        <w:rPr>
          <w:lang w:val="en-US"/>
        </w:rPr>
        <w:t>.java</w:t>
      </w:r>
      <w:r w:rsidRPr="00AF0751">
        <w:t>»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package com.yevhen.myjob;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android.content.Context;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android.graphics.Color;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android.util.Log;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android.view.LayoutInflater;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android.view.View;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android.view.ViewGroup;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android.view.ViewStructure;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android.widget.AdapterView;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android.widget.TextView;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androidx.annotation.NonNull;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androidx.recyclerview.widget.RecyclerView;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com.google.android.material.card.MaterialCardView;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com.yevhen.myjob.model.Event;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java.lang.reflect.Array;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java.util.ArrayList;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java.util.Calendar;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java.util.Date;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java.util.List;</w:t>
      </w:r>
    </w:p>
    <w:p w:rsidR="00F203B2" w:rsidRPr="00F203B2" w:rsidRDefault="00F203B2" w:rsidP="00F203B2">
      <w:pPr>
        <w:spacing w:line="240" w:lineRule="auto"/>
        <w:rPr>
          <w:sz w:val="22"/>
        </w:rPr>
      </w:pPr>
      <w:r w:rsidRPr="00F203B2">
        <w:rPr>
          <w:sz w:val="22"/>
        </w:rPr>
        <w:t>import java.util.zip.Inflater;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public class Notification_Recycler_Adapter extends RecyclerView.Adapter&lt;Notification_Recycler_Adapter.MyViewHolder&gt;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private Context context;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private List&lt;Date&gt; date = new ArrayList&lt;Date&gt;();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private List&lt;Integer&gt; id = new ArrayList&lt;Integer&gt;();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private List&lt;String&gt; crash = new ArrayList&lt;String&gt;();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private List&lt;String&gt; auto = new ArrayList&lt;String&gt;();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private List&lt;String&gt; number = new ArrayList&lt;String&gt;();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private static onClickListner onClickListener;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</w:t>
      </w:r>
      <w:r>
        <w:rPr>
          <w:sz w:val="22"/>
        </w:rPr>
        <w:t>static boolean pointer = false;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Notification_Recycler_Adapter(Context context, List&lt;Date&gt; date, List&lt;Integer&gt; id, List&lt;String&gt; crash, List&lt;String&gt; auto, List&lt;String&gt; number)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this.context = context;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this.date = date;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this.id = id;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this.crash = crash;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this.auto = auto;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this.number = number;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@NonNull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MyViewHolder onCreateViewHolder(@NonNull ViewGroup parent, int viewType)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LayoutInflater inflater = LayoutInflater.from(context);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View view = inflater.inflate(R.layout.row_notification,parent,false);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return new MyViewHolder(view,onClickListener);}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void onBindViewHolder(@NonNull MyViewHolder holder, int position)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String[] month = context.getResources().getStringArray(R.array.month_);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lastRenderedPageBreak/>
        <w:t xml:space="preserve">        holder.mycrash.setText(crash.get(position));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holder.mynumber.setText(number.get(position));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holder.myauto.setText(auto.get(position));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holder.mytime.setText( zerofill(date.get(position).getHours())+":"+zerofill(date.get(position).getMinutes()));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holder.myday.setText(zerofill(date.get(position).getDate()));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holder.mymonth.setText(month[date.get(position).getMonth()]);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holder.cardView.setTag(R.id.Tag_ID,id.get(position));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holder.cardView.setTag(R.id.Tag_COLOR,"1");}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int getItemCount()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return id.size();}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class MyViewHolder extends RecyclerView.ViewHolder implements View.OnLongClickListener, View.OnClickListener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TextView mycrash;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TextView myauto;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TextView mynumber;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TextView mytime;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TextView myday;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TextView mymonth;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MaterialCardView cardView;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onClickListner adapter;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public MyViewHolder(@NonNull View itemView,onClickListner adapter)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super(itemView);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this.adapter = adapter;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mycrash = itemView.findViewById(R.id.crash_row_notification);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myauto = itemView.findViewById(R.id.auto_row_notification);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mynumber = itemView.findViewById(R.id.number_row_notification);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mytime = itemView.findViewById(R.id.date_time_row_notification);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myday = itemView.findViewById(R.id.day_row_notification);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mymonth = itemView.findViewById(R.id.month_row_notification);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cardView = itemView.findViewById(R.id.materialCard_row_notification);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cardView.setLongClickable(true);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cardView.setOnLongClickListener(this);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cardView.setClickable(true);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cardView.setOnClickListener(this);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//itemView.setTag("1");}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public boolean onLongClick(View v)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adapter.onItemLongClick(getAdapterPosition(),v,pointer);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return false;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public void onClick(View v)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adapter.onItemClick(getAdapterPosition(), v);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void setOnItemClickListener(onClickListner onclicklistner)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onClickListener = onclicklistner;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interface onClickListner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void onItemClick(int position,View v);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void onItemLongClick(int position, View v,boolean pointer);}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private String zerofill(int i){</w:t>
      </w:r>
    </w:p>
    <w:p w:rsid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return ((i&lt;10)?"0":"")+i;}}</w:t>
      </w:r>
    </w:p>
    <w:p w:rsidR="00F203B2" w:rsidRPr="00F203B2" w:rsidRDefault="00F203B2" w:rsidP="00F203B2">
      <w:pPr>
        <w:spacing w:before="120"/>
      </w:pPr>
      <w:r>
        <w:t>А.12</w:t>
      </w:r>
      <w:r w:rsidRPr="00AF0751">
        <w:t xml:space="preserve"> «</w:t>
      </w:r>
      <w:r w:rsidRPr="00F203B2">
        <w:t>Adapter_Mark</w:t>
      </w:r>
      <w:r>
        <w:rPr>
          <w:lang w:val="en-US"/>
        </w:rPr>
        <w:t>.java</w:t>
      </w:r>
      <w:r w:rsidRPr="00AF0751">
        <w:t>»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package com.yevhen.myjob;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android.content.Context;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lastRenderedPageBreak/>
        <w:t>import android.view.LayoutInflater;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android.view.View;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android.view.ViewGroup;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android.widget.ArrayAdapter;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android.widget.Filter;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android.widget.TextView;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androidx.annotation.NonNull;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androidx.annotation.Nullable;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java.util.ArrayList;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import java.util.List;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>public class Adapter_Mark extends ArrayAdapter&lt;String&gt;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List&lt;String&gt; array;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Adapter_Mark(@NonNull Context context, @NonNull List&lt;String&gt; countryList)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super(context, 0, countryList);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array = new ArrayList&lt;&gt;(countryList);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@NonNull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Filter getFilter()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return countryFilter;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@NonNull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public View getView(int position, @Nullable View convertView, @NonNull ViewGroup parent)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if (convertView == null)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convertView = LayoutInflater.from(getContext()).inflate(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        R.layout.row_adapter, parent, false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TextView textViewName = convertView.findViewById(R.id.text_view_name);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>
        <w:rPr>
          <w:sz w:val="22"/>
        </w:rPr>
        <w:t xml:space="preserve">   </w:t>
      </w:r>
      <w:r w:rsidRPr="00F203B2">
        <w:rPr>
          <w:sz w:val="22"/>
        </w:rPr>
        <w:t xml:space="preserve">   String  name = getItem(position);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if (name != null)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textViewName.setText(name);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return convertView;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private Filter countryFilter = new Filter()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protected FilterResults performFiltering(CharSequence constraint)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FilterResults results = new FilterResults();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List&lt;String&gt; suggestions = new ArrayList&lt;&gt;();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if (constraint == null || constraint.length() == 0)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    suggestions.addAll(array);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} else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    String filterPattern = constraint.toString().toLowerCase().trim();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    for (String item : array)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        if (item.toLowerCase().contains(filterPattern))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            suggestions.add(item);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        }</w:t>
      </w:r>
    </w:p>
    <w:p w:rsidR="00F203B2" w:rsidRPr="00F203B2" w:rsidRDefault="00F203B2" w:rsidP="00D83715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    }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results.values = suggestions;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results.count = suggestions.size();</w:t>
      </w:r>
    </w:p>
    <w:p w:rsidR="00F203B2" w:rsidRPr="00F203B2" w:rsidRDefault="00F203B2" w:rsidP="00D83715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return results;}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protected void publishResults(CharSequence constraint, FilterResults results)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clear();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addAll((List) results.values);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notifyDataSetChanged();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}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lastRenderedPageBreak/>
        <w:t xml:space="preserve">        @Override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public CharSequence convertResultToString(Object resultValue) {</w:t>
      </w:r>
    </w:p>
    <w:p w:rsidR="00F203B2" w:rsidRPr="00F203B2" w:rsidRDefault="00F203B2" w:rsidP="00F203B2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    return ((String) resultValue);</w:t>
      </w:r>
    </w:p>
    <w:p w:rsidR="00F203B2" w:rsidRPr="00F203B2" w:rsidRDefault="00F203B2" w:rsidP="00D83715">
      <w:pPr>
        <w:spacing w:line="240" w:lineRule="auto"/>
        <w:jc w:val="left"/>
        <w:rPr>
          <w:sz w:val="22"/>
        </w:rPr>
      </w:pPr>
      <w:r w:rsidRPr="00F203B2">
        <w:rPr>
          <w:sz w:val="22"/>
        </w:rPr>
        <w:t xml:space="preserve">        }};}</w:t>
      </w:r>
    </w:p>
    <w:sectPr w:rsidR="00F203B2" w:rsidRPr="00F203B2" w:rsidSect="00B03DF3">
      <w:footerReference w:type="default" r:id="rId49"/>
      <w:pgSz w:w="11906" w:h="16838"/>
      <w:pgMar w:top="567" w:right="567" w:bottom="56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A3D" w:rsidRDefault="00DB7A3D" w:rsidP="006C1255">
      <w:pPr>
        <w:spacing w:line="240" w:lineRule="auto"/>
      </w:pPr>
      <w:r>
        <w:separator/>
      </w:r>
    </w:p>
  </w:endnote>
  <w:endnote w:type="continuationSeparator" w:id="0">
    <w:p w:rsidR="00DB7A3D" w:rsidRDefault="00DB7A3D" w:rsidP="006C12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 w:rsidP="00254E10">
    <w:pPr>
      <w:pStyle w:val="ab"/>
      <w:spacing w:before="120" w:line="600" w:lineRule="auto"/>
      <w:jc w:val="right"/>
    </w:pPr>
    <w:r w:rsidRPr="00254E10">
      <w:rPr>
        <w:rFonts w:ascii="Times New Roman" w:hAnsi="Times New Roman"/>
        <w:sz w:val="24"/>
      </w:rPr>
      <w:fldChar w:fldCharType="begin"/>
    </w:r>
    <w:r w:rsidRPr="00254E10">
      <w:rPr>
        <w:rFonts w:ascii="Times New Roman" w:hAnsi="Times New Roman"/>
        <w:sz w:val="24"/>
      </w:rPr>
      <w:instrText>PAGE   \* MERGEFORMAT</w:instrText>
    </w:r>
    <w:r w:rsidRPr="00254E10">
      <w:rPr>
        <w:rFonts w:ascii="Times New Roman" w:hAnsi="Times New Roman"/>
        <w:sz w:val="24"/>
      </w:rPr>
      <w:fldChar w:fldCharType="separate"/>
    </w:r>
    <w:r w:rsidR="006B0CF9" w:rsidRPr="006B0CF9">
      <w:rPr>
        <w:rFonts w:ascii="Times New Roman" w:hAnsi="Times New Roman"/>
        <w:noProof/>
        <w:sz w:val="24"/>
        <w:lang w:val="ru-RU"/>
      </w:rPr>
      <w:t>3</w:t>
    </w:r>
    <w:r w:rsidRPr="00254E10">
      <w:rPr>
        <w:rFonts w:ascii="Times New Roman" w:hAnsi="Times New Roman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 w:rsidP="00804617">
    <w:pPr>
      <w:pStyle w:val="ab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 w:rsidP="00804617">
    <w:pPr>
      <w:pStyle w:val="ab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 w:rsidP="004B6D46">
    <w:pPr>
      <w:pStyle w:val="ab"/>
      <w:spacing w:before="120" w:line="600" w:lineRule="auto"/>
      <w:jc w:val="right"/>
    </w:pPr>
    <w:r w:rsidRPr="004B6D46">
      <w:rPr>
        <w:rFonts w:ascii="Times New Roman" w:hAnsi="Times New Roman"/>
        <w:sz w:val="24"/>
      </w:rPr>
      <w:fldChar w:fldCharType="begin"/>
    </w:r>
    <w:r w:rsidRPr="004B6D46">
      <w:rPr>
        <w:rFonts w:ascii="Times New Roman" w:hAnsi="Times New Roman"/>
        <w:sz w:val="24"/>
      </w:rPr>
      <w:instrText>PAGE   \* MERGEFORMAT</w:instrText>
    </w:r>
    <w:r w:rsidRPr="004B6D46">
      <w:rPr>
        <w:rFonts w:ascii="Times New Roman" w:hAnsi="Times New Roman"/>
        <w:sz w:val="24"/>
      </w:rPr>
      <w:fldChar w:fldCharType="separate"/>
    </w:r>
    <w:r w:rsidR="006B0CF9" w:rsidRPr="006B0CF9">
      <w:rPr>
        <w:rFonts w:ascii="Times New Roman" w:hAnsi="Times New Roman"/>
        <w:noProof/>
        <w:sz w:val="24"/>
        <w:lang w:val="ru-RU"/>
      </w:rPr>
      <w:t>24</w:t>
    </w:r>
    <w:r w:rsidRPr="004B6D46">
      <w:rPr>
        <w:rFonts w:ascii="Times New Roman" w:hAnsi="Times New Roman"/>
        <w:sz w:val="24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 w:rsidP="004B6D46">
    <w:pPr>
      <w:pStyle w:val="ab"/>
      <w:spacing w:before="120" w:line="60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A3D" w:rsidRDefault="00DB7A3D" w:rsidP="006C1255">
      <w:pPr>
        <w:spacing w:line="240" w:lineRule="auto"/>
      </w:pPr>
      <w:r>
        <w:separator/>
      </w:r>
    </w:p>
  </w:footnote>
  <w:footnote w:type="continuationSeparator" w:id="0">
    <w:p w:rsidR="00DB7A3D" w:rsidRDefault="00DB7A3D" w:rsidP="006C12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Pr="000C5788" w:rsidRDefault="005A02C5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Default="005A02C5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Pr="000C5788" w:rsidRDefault="005A02C5" w:rsidP="00A75376">
    <w:pPr>
      <w:pStyle w:val="a9"/>
      <w:tabs>
        <w:tab w:val="clear" w:pos="9355"/>
        <w:tab w:val="right" w:pos="10260"/>
      </w:tabs>
      <w:spacing w:line="240" w:lineRule="auto"/>
      <w:ind w:firstLine="0"/>
      <w:rPr>
        <w:rFonts w:ascii="Times New Roman" w:hAnsi="Times New Roman"/>
        <w:sz w:val="2"/>
        <w:szCs w:val="2"/>
      </w:rPr>
    </w:pPr>
    <w:r>
      <w:rPr>
        <w:rFonts w:ascii="Times New Roman" w:hAnsi="Times New Roman"/>
        <w:noProof/>
        <w:sz w:val="2"/>
        <w:szCs w:val="2"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EB14153" wp14:editId="0123E413">
              <wp:simplePos x="0" y="0"/>
              <wp:positionH relativeFrom="column">
                <wp:posOffset>-156210</wp:posOffset>
              </wp:positionH>
              <wp:positionV relativeFrom="paragraph">
                <wp:posOffset>-170180</wp:posOffset>
              </wp:positionV>
              <wp:extent cx="6588760" cy="10189210"/>
              <wp:effectExtent l="15240" t="20320" r="15875" b="20320"/>
              <wp:wrapNone/>
              <wp:docPr id="21" name="Group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22" name="Rectangle 38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383"/>
                      <wps:cNvCnPr>
                        <a:cxnSpLocks noChangeShapeType="1"/>
                      </wps:cNvCnPr>
                      <wps:spPr bwMode="auto">
                        <a:xfrm>
                          <a:off x="1649" y="1418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84"/>
                      <wps:cNvCnPr>
                        <a:cxnSpLocks noChangeShapeType="1"/>
                      </wps:cNvCnPr>
                      <wps:spPr bwMode="auto">
                        <a:xfrm>
                          <a:off x="1139" y="1417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85"/>
                      <wps:cNvCnPr>
                        <a:cxnSpLocks noChangeShapeType="1"/>
                      </wps:cNvCnPr>
                      <wps:spPr bwMode="auto">
                        <a:xfrm>
                          <a:off x="2268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86"/>
                      <wps:cNvCnPr>
                        <a:cxnSpLocks noChangeShapeType="1"/>
                      </wps:cNvCnPr>
                      <wps:spPr bwMode="auto">
                        <a:xfrm>
                          <a:off x="368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87"/>
                      <wps:cNvCnPr>
                        <a:cxnSpLocks noChangeShapeType="1"/>
                      </wps:cNvCnPr>
                      <wps:spPr bwMode="auto">
                        <a:xfrm>
                          <a:off x="453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88"/>
                      <wps:cNvCnPr>
                        <a:cxnSpLocks noChangeShapeType="1"/>
                      </wps:cNvCnPr>
                      <wps:spPr bwMode="auto">
                        <a:xfrm>
                          <a:off x="5103" y="1418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89"/>
                      <wps:cNvCnPr>
                        <a:cxnSpLocks noChangeShapeType="1"/>
                      </wps:cNvCnPr>
                      <wps:spPr bwMode="auto">
                        <a:xfrm>
                          <a:off x="935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90"/>
                      <wps:cNvCnPr>
                        <a:cxnSpLocks noChangeShapeType="1"/>
                      </wps:cNvCnPr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91"/>
                      <wps:cNvCnPr>
                        <a:cxnSpLocks noChangeShapeType="1"/>
                      </wps:cNvCnPr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Rectangle 392"/>
                      <wps:cNvSpPr>
                        <a:spLocks noChangeArrowheads="1"/>
                      </wps:cNvSpPr>
                      <wps:spPr bwMode="auto">
                        <a:xfrm>
                          <a:off x="1162" y="1476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93"/>
                      <wps:cNvSpPr>
                        <a:spLocks noChangeArrowheads="1"/>
                      </wps:cNvSpPr>
                      <wps:spPr bwMode="auto">
                        <a:xfrm>
                          <a:off x="1679" y="1476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94"/>
                      <wps:cNvSpPr>
                        <a:spLocks noChangeArrowheads="1"/>
                      </wps:cNvSpPr>
                      <wps:spPr bwMode="auto">
                        <a:xfrm>
                          <a:off x="2310" y="1476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95"/>
                      <wps:cNvSpPr>
                        <a:spLocks noChangeArrowheads="1"/>
                      </wps:cNvSpPr>
                      <wps:spPr bwMode="auto">
                        <a:xfrm>
                          <a:off x="3719" y="1476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96"/>
                      <wps:cNvSpPr>
                        <a:spLocks noChangeArrowheads="1"/>
                      </wps:cNvSpPr>
                      <wps:spPr bwMode="auto">
                        <a:xfrm>
                          <a:off x="4560" y="1476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97"/>
                      <wps:cNvSpPr>
                        <a:spLocks noChangeArrowheads="1"/>
                      </wps:cNvSpPr>
                      <wps:spPr bwMode="auto">
                        <a:xfrm>
                          <a:off x="9398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98"/>
                      <wps:cNvSpPr>
                        <a:spLocks noChangeArrowheads="1"/>
                      </wps:cNvSpPr>
                      <wps:spPr bwMode="auto">
                        <a:xfrm>
                          <a:off x="9398" y="1533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4B6D46" w:rsidRDefault="005A02C5" w:rsidP="004B6D46">
                            <w:pPr>
                              <w:pStyle w:val="ab"/>
                              <w:spacing w:line="240" w:lineRule="auto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4B6D46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B6D46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instrText>PAGE   \* MERGEFORMAT</w:instrText>
                            </w:r>
                            <w:r w:rsidRPr="004B6D46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B0CF9" w:rsidRPr="006B0CF9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  <w:r w:rsidRPr="004B6D46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9"/>
                      <wps:cNvSpPr>
                        <a:spLocks noChangeArrowheads="1"/>
                      </wps:cNvSpPr>
                      <wps:spPr bwMode="auto">
                        <a:xfrm>
                          <a:off x="5160" y="14422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caps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К</w:t>
                            </w:r>
                            <w:r w:rsidRPr="00A75376">
                              <w:rPr>
                                <w:caps/>
                                <w:szCs w:val="28"/>
                              </w:rPr>
                              <w:t>П.</w:t>
                            </w:r>
                            <w:r>
                              <w:rPr>
                                <w:caps/>
                                <w:szCs w:val="28"/>
                              </w:rPr>
                              <w:t>121</w:t>
                            </w:r>
                            <w:r w:rsidRPr="00A75376">
                              <w:rPr>
                                <w:caps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aps/>
                                <w:szCs w:val="28"/>
                              </w:rPr>
                              <w:t>531.450.00.</w:t>
                            </w:r>
                            <w:r w:rsidRPr="00A75376">
                              <w:rPr>
                                <w:caps/>
                                <w:szCs w:val="28"/>
                              </w:rPr>
                              <w:t>ПЗ</w:t>
                            </w:r>
                          </w:p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0"/>
                      <wps:cNvCnPr>
                        <a:cxnSpLocks noChangeShapeType="1"/>
                      </wps:cNvCnPr>
                      <wps:spPr bwMode="auto">
                        <a:xfrm>
                          <a:off x="1140" y="1502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01"/>
                      <wps:cNvCnPr>
                        <a:cxnSpLocks noChangeShapeType="1"/>
                      </wps:cNvCnPr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02"/>
                      <wps:cNvCnPr>
                        <a:cxnSpLocks noChangeShapeType="1"/>
                      </wps:cNvCnPr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03"/>
                      <wps:cNvCnPr>
                        <a:cxnSpLocks noChangeShapeType="1"/>
                      </wps:cNvCnPr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04"/>
                      <wps:cNvCnPr>
                        <a:cxnSpLocks noChangeShapeType="1"/>
                      </wps:cNvCnPr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405"/>
                      <wpg:cNvGrpSpPr>
                        <a:grpSpLocks/>
                      </wpg:cNvGrpSpPr>
                      <wpg:grpSpPr bwMode="auto">
                        <a:xfrm>
                          <a:off x="1154" y="1505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6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A75376" w:rsidRDefault="005A02C5" w:rsidP="00A75376">
                              <w:pPr>
                                <w:spacing w:line="240" w:lineRule="auto"/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75376">
                                <w:rPr>
                                  <w:sz w:val="20"/>
                                  <w:szCs w:val="20"/>
                                </w:rPr>
                                <w:t xml:space="preserve"> Розроб.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8462BF" w:rsidRDefault="005A02C5" w:rsidP="00A75376">
                              <w:pPr>
                                <w:spacing w:line="240" w:lineRule="auto"/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Швець Є.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408"/>
                      <wpg:cNvGrpSpPr>
                        <a:grpSpLocks/>
                      </wpg:cNvGrpSpPr>
                      <wpg:grpSpPr bwMode="auto">
                        <a:xfrm>
                          <a:off x="1154" y="1533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9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A75376" w:rsidRDefault="005A02C5" w:rsidP="00A75376">
                              <w:pPr>
                                <w:spacing w:line="240" w:lineRule="auto"/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75376">
                                <w:rPr>
                                  <w:sz w:val="20"/>
                                  <w:szCs w:val="20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8462BF" w:rsidRDefault="005A02C5" w:rsidP="00B7794A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Гуменна Т.М.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411"/>
                      <wpg:cNvGrpSpPr>
                        <a:grpSpLocks/>
                      </wpg:cNvGrpSpPr>
                      <wpg:grpSpPr bwMode="auto">
                        <a:xfrm>
                          <a:off x="1154" y="156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A75376" w:rsidRDefault="005A02C5" w:rsidP="00A75376">
                              <w:pPr>
                                <w:spacing w:line="240" w:lineRule="auto"/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75376">
                                <w:rPr>
                                  <w:sz w:val="20"/>
                                  <w:szCs w:val="20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A75376" w:rsidRDefault="005A02C5" w:rsidP="00A75376">
                              <w:pPr>
                                <w:spacing w:line="240" w:lineRule="auto"/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414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5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A75376" w:rsidRDefault="005A02C5" w:rsidP="00A75376">
                              <w:pPr>
                                <w:spacing w:line="240" w:lineRule="auto"/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75376">
                                <w:rPr>
                                  <w:sz w:val="20"/>
                                  <w:szCs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A75376" w:rsidRDefault="005A02C5" w:rsidP="00A75376">
                              <w:pPr>
                                <w:spacing w:line="240" w:lineRule="auto"/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417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8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A75376" w:rsidRDefault="005A02C5" w:rsidP="00A75376">
                              <w:pPr>
                                <w:spacing w:line="240" w:lineRule="auto"/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75376">
                                <w:rPr>
                                  <w:sz w:val="20"/>
                                  <w:szCs w:val="20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2C5" w:rsidRPr="00A75376" w:rsidRDefault="005A02C5" w:rsidP="00A75376">
                              <w:pPr>
                                <w:spacing w:line="240" w:lineRule="auto"/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420"/>
                      <wps:cNvCnPr>
                        <a:cxnSpLocks noChangeShapeType="1"/>
                      </wps:cNvCnPr>
                      <wps:spPr bwMode="auto">
                        <a:xfrm>
                          <a:off x="8505" y="1503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421"/>
                      <wps:cNvSpPr>
                        <a:spLocks noChangeArrowheads="1"/>
                      </wps:cNvSpPr>
                      <wps:spPr bwMode="auto">
                        <a:xfrm>
                          <a:off x="5174" y="1509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DB5334" w:rsidRDefault="005A02C5" w:rsidP="00DB5334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color w:val="000000"/>
                                <w:sz w:val="12"/>
                                <w:szCs w:val="12"/>
                              </w:rPr>
                            </w:pPr>
                          </w:p>
                          <w:p w:rsidR="005A02C5" w:rsidRPr="00BF50DF" w:rsidRDefault="005A02C5" w:rsidP="00BF50DF">
                            <w:pPr>
                              <w:spacing w:before="240" w:line="276" w:lineRule="auto"/>
                              <w:ind w:firstLine="0"/>
                              <w:jc w:val="center"/>
                              <w:rPr>
                                <w:sz w:val="36"/>
                                <w:szCs w:val="27"/>
                              </w:rPr>
                            </w:pPr>
                            <w:r w:rsidRPr="00BF50DF">
                              <w:rPr>
                                <w:szCs w:val="20"/>
                                <w:shd w:val="clear" w:color="auto" w:fill="FFFFFF"/>
                              </w:rPr>
                              <w:t>Запис на ремонт авто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422"/>
                      <wps:cNvCnPr>
                        <a:cxnSpLocks noChangeShapeType="1"/>
                      </wps:cNvCnPr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423"/>
                      <wps:cNvCnPr>
                        <a:cxnSpLocks noChangeShapeType="1"/>
                      </wps:cNvCnPr>
                      <wps:spPr bwMode="auto">
                        <a:xfrm>
                          <a:off x="8511" y="1559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424"/>
                      <wps:cNvCnPr>
                        <a:cxnSpLocks noChangeShapeType="1"/>
                      </wps:cNvCnPr>
                      <wps:spPr bwMode="auto">
                        <a:xfrm>
                          <a:off x="1020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425"/>
                      <wps:cNvSpPr>
                        <a:spLocks noChangeArrowheads="1"/>
                      </wps:cNvSpPr>
                      <wps:spPr bwMode="auto">
                        <a:xfrm>
                          <a:off x="8550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426"/>
                      <wps:cNvSpPr>
                        <a:spLocks noChangeArrowheads="1"/>
                      </wps:cNvSpPr>
                      <wps:spPr bwMode="auto">
                        <a:xfrm>
                          <a:off x="10253" y="1504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27"/>
                      <wps:cNvSpPr>
                        <a:spLocks noChangeArrowheads="1"/>
                      </wps:cNvSpPr>
                      <wps:spPr bwMode="auto">
                        <a:xfrm>
                          <a:off x="10260" y="1533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E458FC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428"/>
                      <wps:cNvCnPr>
                        <a:cxnSpLocks noChangeShapeType="1"/>
                      </wps:cNvCnPr>
                      <wps:spPr bwMode="auto">
                        <a:xfrm>
                          <a:off x="878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429"/>
                      <wps:cNvCnPr>
                        <a:cxnSpLocks noChangeShapeType="1"/>
                      </wps:cNvCnPr>
                      <wps:spPr bwMode="auto">
                        <a:xfrm>
                          <a:off x="9072" y="1531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430"/>
                      <wps:cNvSpPr>
                        <a:spLocks noChangeArrowheads="1"/>
                      </wps:cNvSpPr>
                      <wps:spPr bwMode="auto">
                        <a:xfrm>
                          <a:off x="8550" y="15687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8A0137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75376">
                              <w:rPr>
                                <w:sz w:val="26"/>
                                <w:szCs w:val="26"/>
                              </w:rPr>
                              <w:t xml:space="preserve">ДВНЗ </w:t>
                            </w:r>
                            <w:r>
                              <w:rPr>
                                <w:sz w:val="26"/>
                                <w:szCs w:val="26"/>
                                <w:lang w:val="ru-RU"/>
                              </w:rPr>
                              <w:t>«</w:t>
                            </w:r>
                            <w:r w:rsidRPr="00A75376">
                              <w:rPr>
                                <w:sz w:val="26"/>
                                <w:szCs w:val="26"/>
                              </w:rPr>
                              <w:t>Чернівецький політехнічний коледж</w:t>
                            </w:r>
                            <w:r>
                              <w:rPr>
                                <w:sz w:val="26"/>
                                <w:szCs w:val="26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B14153" id="Group 381" o:spid="_x0000_s1026" style="position:absolute;left:0;text-align:left;margin-left:-12.3pt;margin-top:-13.4pt;width:518.8pt;height:802.3pt;z-index:251657216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">
              <v:rect id="Rectangle 382" o:spid="_x0000_s1027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383" o:spid="_x0000_s1028" style="position:absolute;visibility:visible;mso-wrap-style:square" from="1649,14183" to="1650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384" o:spid="_x0000_s1029" style="position:absolute;visibility:visible;mso-wrap-style:square" from="1139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385" o:spid="_x0000_s1030" style="position:absolute;visibility:visible;mso-wrap-style:square" from="2268,14190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386" o:spid="_x0000_s1031" style="position:absolute;visibility:visible;mso-wrap-style:square" from="3686,14190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387" o:spid="_x0000_s1032" style="position:absolute;visibility:visible;mso-wrap-style:square" from="4536,14190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388" o:spid="_x0000_s1033" style="position:absolute;visibility:visible;mso-wrap-style:square" from="5103,14183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389" o:spid="_x0000_s1034" style="position:absolute;visibility:visible;mso-wrap-style:square" from="9356,15030" to="935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90" o:spid="_x0000_s1035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91" o:spid="_x0000_s1036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92" o:spid="_x0000_s1037" style="position:absolute;left:1162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Змн.</w:t>
                      </w:r>
                    </w:p>
                  </w:txbxContent>
                </v:textbox>
              </v:rect>
              <v:rect id="Rectangle 393" o:spid="_x0000_s1038" style="position:absolute;left:1679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94" o:spid="_x0000_s1039" style="position:absolute;left:2310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rect>
              <v:rect id="Rectangle 395" o:spid="_x0000_s1040" style="position:absolute;left:3719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Підпис</w:t>
                      </w:r>
                    </w:p>
                  </w:txbxContent>
                </v:textbox>
              </v:rect>
              <v:rect id="Rectangle 396" o:spid="_x0000_s1041" style="position:absolute;left:4560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rect>
              <v:rect id="Rectangle 397" o:spid="_x0000_s1042" style="position:absolute;left:939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Арк.</w:t>
                      </w:r>
                    </w:p>
                  </w:txbxContent>
                </v:textbox>
              </v:rect>
              <v:rect id="Rectangle 398" o:spid="_x0000_s1043" style="position:absolute;left:9398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5A02C5" w:rsidRPr="004B6D46" w:rsidRDefault="005A02C5" w:rsidP="004B6D46">
                      <w:pPr>
                        <w:pStyle w:val="ab"/>
                        <w:spacing w:line="240" w:lineRule="auto"/>
                        <w:ind w:firstLine="0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4B6D46">
                        <w:rPr>
                          <w:rFonts w:ascii="Times New Roman" w:hAnsi="Times New Roman"/>
                          <w:sz w:val="22"/>
                          <w:szCs w:val="22"/>
                        </w:rPr>
                        <w:fldChar w:fldCharType="begin"/>
                      </w:r>
                      <w:r w:rsidRPr="004B6D46">
                        <w:rPr>
                          <w:rFonts w:ascii="Times New Roman" w:hAnsi="Times New Roman"/>
                          <w:sz w:val="22"/>
                          <w:szCs w:val="22"/>
                        </w:rPr>
                        <w:instrText>PAGE   \* MERGEFORMAT</w:instrText>
                      </w:r>
                      <w:r w:rsidRPr="004B6D46">
                        <w:rPr>
                          <w:rFonts w:ascii="Times New Roman" w:hAnsi="Times New Roman"/>
                          <w:sz w:val="22"/>
                          <w:szCs w:val="22"/>
                        </w:rPr>
                        <w:fldChar w:fldCharType="separate"/>
                      </w:r>
                      <w:r w:rsidR="006B0CF9" w:rsidRPr="006B0CF9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ru-RU"/>
                        </w:rPr>
                        <w:t>4</w:t>
                      </w:r>
                      <w:r w:rsidRPr="004B6D46">
                        <w:rPr>
                          <w:rFonts w:ascii="Times New Roman" w:hAnsi="Times New Roman"/>
                          <w:sz w:val="22"/>
                          <w:szCs w:val="22"/>
                        </w:rPr>
                        <w:fldChar w:fldCharType="end"/>
                      </w:r>
                    </w:p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rect id="Rectangle 399" o:spid="_x0000_s1044" style="position:absolute;left:5160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caps/>
                          <w:szCs w:val="28"/>
                        </w:rPr>
                      </w:pPr>
                      <w:r>
                        <w:rPr>
                          <w:caps/>
                          <w:szCs w:val="28"/>
                          <w:lang w:val="ru-RU"/>
                        </w:rPr>
                        <w:t>К</w:t>
                      </w:r>
                      <w:r w:rsidRPr="00A75376">
                        <w:rPr>
                          <w:caps/>
                          <w:szCs w:val="28"/>
                        </w:rPr>
                        <w:t>П.</w:t>
                      </w:r>
                      <w:r>
                        <w:rPr>
                          <w:caps/>
                          <w:szCs w:val="28"/>
                        </w:rPr>
                        <w:t>121</w:t>
                      </w:r>
                      <w:r w:rsidRPr="00A75376">
                        <w:rPr>
                          <w:caps/>
                          <w:szCs w:val="28"/>
                        </w:rPr>
                        <w:t>.</w:t>
                      </w:r>
                      <w:r>
                        <w:rPr>
                          <w:caps/>
                          <w:szCs w:val="28"/>
                        </w:rPr>
                        <w:t>531.450.00.</w:t>
                      </w:r>
                      <w:r w:rsidRPr="00A75376">
                        <w:rPr>
                          <w:caps/>
                          <w:szCs w:val="28"/>
                        </w:rPr>
                        <w:t>ПЗ</w:t>
                      </w:r>
                    </w:p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00" o:spid="_x0000_s1045" style="position:absolute;visibility:visible;mso-wrap-style:square" from="1140,15025" to="11499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01" o:spid="_x0000_s1046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02" o:spid="_x0000_s1047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03" o:spid="_x0000_s1048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04" o:spid="_x0000_s1049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05" o:spid="_x0000_s1050" style="position:absolute;left:1154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0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5A02C5" w:rsidRPr="00A75376" w:rsidRDefault="005A02C5" w:rsidP="00A75376">
                        <w:pPr>
                          <w:spacing w:line="240" w:lineRule="auto"/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75376">
                          <w:rPr>
                            <w:sz w:val="20"/>
                            <w:szCs w:val="20"/>
                          </w:rPr>
                          <w:t xml:space="preserve"> Розроб.</w:t>
                        </w:r>
                      </w:p>
                    </w:txbxContent>
                  </v:textbox>
                </v:rect>
                <v:rect id="Rectangle 40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5A02C5" w:rsidRPr="008462BF" w:rsidRDefault="005A02C5" w:rsidP="00A75376">
                        <w:pPr>
                          <w:spacing w:line="240" w:lineRule="auto"/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Швець Є. В.</w:t>
                        </w:r>
                      </w:p>
                    </w:txbxContent>
                  </v:textbox>
                </v:rect>
              </v:group>
              <v:group id="Group 408" o:spid="_x0000_s1053" style="position:absolute;left:1154;top:1533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40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5A02C5" w:rsidRPr="00A75376" w:rsidRDefault="005A02C5" w:rsidP="00A75376">
                        <w:pPr>
                          <w:spacing w:line="240" w:lineRule="auto"/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75376">
                          <w:rPr>
                            <w:sz w:val="20"/>
                            <w:szCs w:val="20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41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5A02C5" w:rsidRPr="008462BF" w:rsidRDefault="005A02C5" w:rsidP="00B7794A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Гуменна Т.М.</w:t>
                        </w:r>
                      </w:p>
                    </w:txbxContent>
                  </v:textbox>
                </v:rect>
              </v:group>
              <v:group id="Group 411" o:spid="_x0000_s1056" style="position:absolute;left:1154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41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5A02C5" w:rsidRPr="00A75376" w:rsidRDefault="005A02C5" w:rsidP="00A75376">
                        <w:pPr>
                          <w:spacing w:line="240" w:lineRule="auto"/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75376">
                          <w:rPr>
                            <w:sz w:val="20"/>
                            <w:szCs w:val="20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41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:rsidR="005A02C5" w:rsidRPr="00A75376" w:rsidRDefault="005A02C5" w:rsidP="00A75376">
                        <w:pPr>
                          <w:spacing w:line="240" w:lineRule="auto"/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414" o:spid="_x0000_s1059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41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5A02C5" w:rsidRPr="00A75376" w:rsidRDefault="005A02C5" w:rsidP="00A75376">
                        <w:pPr>
                          <w:spacing w:line="240" w:lineRule="auto"/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75376">
                          <w:rPr>
                            <w:sz w:val="20"/>
                            <w:szCs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1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5A02C5" w:rsidRPr="00A75376" w:rsidRDefault="005A02C5" w:rsidP="00A75376">
                        <w:pPr>
                          <w:spacing w:line="240" w:lineRule="auto"/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417" o:spid="_x0000_s1062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41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5A02C5" w:rsidRPr="00A75376" w:rsidRDefault="005A02C5" w:rsidP="00A75376">
                        <w:pPr>
                          <w:spacing w:line="240" w:lineRule="auto"/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75376">
                          <w:rPr>
                            <w:sz w:val="20"/>
                            <w:szCs w:val="20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41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:rsidR="005A02C5" w:rsidRPr="00A75376" w:rsidRDefault="005A02C5" w:rsidP="00A75376">
                        <w:pPr>
                          <w:spacing w:line="240" w:lineRule="auto"/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20" o:spid="_x0000_s1065" style="position:absolute;visibility:visible;mso-wrap-style:square" from="8505,1503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421" o:spid="_x0000_s1066" style="position:absolute;left:5174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5A02C5" w:rsidRPr="00DB5334" w:rsidRDefault="005A02C5" w:rsidP="00DB5334">
                      <w:pPr>
                        <w:spacing w:line="240" w:lineRule="auto"/>
                        <w:ind w:firstLine="0"/>
                        <w:jc w:val="center"/>
                        <w:rPr>
                          <w:color w:val="000000"/>
                          <w:sz w:val="12"/>
                          <w:szCs w:val="12"/>
                        </w:rPr>
                      </w:pPr>
                    </w:p>
                    <w:p w:rsidR="005A02C5" w:rsidRPr="00BF50DF" w:rsidRDefault="005A02C5" w:rsidP="00BF50DF">
                      <w:pPr>
                        <w:spacing w:before="240" w:line="276" w:lineRule="auto"/>
                        <w:ind w:firstLine="0"/>
                        <w:jc w:val="center"/>
                        <w:rPr>
                          <w:sz w:val="36"/>
                          <w:szCs w:val="27"/>
                        </w:rPr>
                      </w:pPr>
                      <w:r w:rsidRPr="00BF50DF">
                        <w:rPr>
                          <w:szCs w:val="20"/>
                          <w:shd w:val="clear" w:color="auto" w:fill="FFFFFF"/>
                        </w:rPr>
                        <w:t>Запис на ремонт авто</w:t>
                      </w:r>
                    </w:p>
                  </w:txbxContent>
                </v:textbox>
              </v:rect>
              <v:line id="Line 422" o:spid="_x0000_s1067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423" o:spid="_x0000_s1068" style="position:absolute;visibility:visible;mso-wrap-style:square" from="8511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24" o:spid="_x0000_s1069" style="position:absolute;visibility:visible;mso-wrap-style:square" from="10206,15030" to="1020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425" o:spid="_x0000_s1070" style="position:absolute;left:8550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Літ.</w:t>
                      </w:r>
                    </w:p>
                  </w:txbxContent>
                </v:textbox>
              </v:rect>
              <v:rect id="Rectangle 426" o:spid="_x0000_s1071" style="position:absolute;left:10253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Аркушів</w:t>
                      </w:r>
                    </w:p>
                  </w:txbxContent>
                </v:textbox>
              </v:rect>
              <v:rect id="Rectangle 427" o:spid="_x0000_s1072" style="position:absolute;left:10260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5A02C5" w:rsidRPr="00A75376" w:rsidRDefault="005A02C5" w:rsidP="00E458FC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38</w:t>
                      </w:r>
                    </w:p>
                  </w:txbxContent>
                </v:textbox>
              </v:rect>
              <v:line id="Line 428" o:spid="_x0000_s1073" style="position:absolute;visibility:visible;mso-wrap-style:square" from="8789,15315" to="879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429" o:spid="_x0000_s1074" style="position:absolute;visibility:visible;mso-wrap-style:square" from="9072,15316" to="9073,15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430" o:spid="_x0000_s1075" style="position:absolute;left:8550;top:15687;width:291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5A02C5" w:rsidRPr="008A0137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A75376">
                        <w:rPr>
                          <w:sz w:val="26"/>
                          <w:szCs w:val="26"/>
                        </w:rPr>
                        <w:t xml:space="preserve">ДВНЗ </w:t>
                      </w:r>
                      <w:r>
                        <w:rPr>
                          <w:sz w:val="26"/>
                          <w:szCs w:val="26"/>
                          <w:lang w:val="ru-RU"/>
                        </w:rPr>
                        <w:t>«</w:t>
                      </w:r>
                      <w:r w:rsidRPr="00A75376">
                        <w:rPr>
                          <w:sz w:val="26"/>
                          <w:szCs w:val="26"/>
                        </w:rPr>
                        <w:t>Чернівецький політехнічний коледж</w:t>
                      </w:r>
                      <w:r>
                        <w:rPr>
                          <w:sz w:val="26"/>
                          <w:szCs w:val="26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Pr="000C5788" w:rsidRDefault="005A02C5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  <w:r>
      <w:rPr>
        <w:rFonts w:ascii="Times New Roman" w:hAnsi="Times New Roman"/>
        <w:noProof/>
        <w:sz w:val="2"/>
        <w:szCs w:val="2"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06995AD" wp14:editId="7D9FE835">
              <wp:simplePos x="0" y="0"/>
              <wp:positionH relativeFrom="page">
                <wp:posOffset>741045</wp:posOffset>
              </wp:positionH>
              <wp:positionV relativeFrom="page">
                <wp:posOffset>287020</wp:posOffset>
              </wp:positionV>
              <wp:extent cx="6588760" cy="10189210"/>
              <wp:effectExtent l="17145" t="20320" r="13970" b="20320"/>
              <wp:wrapNone/>
              <wp:docPr id="1" name="Group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43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3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3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43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3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43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43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43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44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44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44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44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44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44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44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4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4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75376">
                              <w:rPr>
                                <w:sz w:val="20"/>
                                <w:szCs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4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A7537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A75376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75376">
                              <w:rPr>
                                <w:sz w:val="26"/>
                                <w:szCs w:val="26"/>
                              </w:rPr>
                              <w:instrText xml:space="preserve"> PAGE  \* LOWER </w:instrText>
                            </w:r>
                            <w:r w:rsidRPr="00A75376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B0CF9">
                              <w:rPr>
                                <w:noProof/>
                                <w:sz w:val="26"/>
                                <w:szCs w:val="26"/>
                              </w:rPr>
                              <w:t>9</w:t>
                            </w:r>
                            <w:r w:rsidRPr="00A75376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5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2C5" w:rsidRPr="00A75376" w:rsidRDefault="005A02C5" w:rsidP="00EF6CE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caps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К</w:t>
                            </w:r>
                            <w:r w:rsidRPr="00A75376">
                              <w:rPr>
                                <w:caps/>
                                <w:szCs w:val="28"/>
                              </w:rPr>
                              <w:t>П.</w:t>
                            </w:r>
                            <w:r>
                              <w:rPr>
                                <w:caps/>
                                <w:szCs w:val="28"/>
                              </w:rPr>
                              <w:t>121</w:t>
                            </w:r>
                            <w:r w:rsidRPr="00A75376">
                              <w:rPr>
                                <w:caps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aps/>
                                <w:szCs w:val="28"/>
                              </w:rPr>
                              <w:t>531.450.00.</w:t>
                            </w:r>
                            <w:r w:rsidRPr="00A75376">
                              <w:rPr>
                                <w:caps/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6995AD" id="Group 431" o:spid="_x0000_s1076" style="position:absolute;left:0;text-align:left;margin-left:58.35pt;margin-top:22.6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" o:allowincell="f">
              <v:rect id="Rectangle 43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3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3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43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3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43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43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43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44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44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44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44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Змн.</w:t>
                      </w:r>
                    </w:p>
                  </w:txbxContent>
                </v:textbox>
              </v:rect>
              <v:rect id="Rectangle 44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Арк.</w:t>
                      </w:r>
                    </w:p>
                  </w:txbxContent>
                </v:textbox>
              </v:rect>
              <v:rect id="Rectangle 44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rect>
              <v:rect id="Rectangle 44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Підпис</w:t>
                      </w:r>
                    </w:p>
                  </w:txbxContent>
                </v:textbox>
              </v:rect>
              <v:rect id="Rectangle 44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rect>
              <v:rect id="Rectangle 44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75376">
                        <w:rPr>
                          <w:sz w:val="20"/>
                          <w:szCs w:val="20"/>
                        </w:rPr>
                        <w:t>Арк.</w:t>
                      </w:r>
                    </w:p>
                  </w:txbxContent>
                </v:textbox>
              </v:rect>
              <v:rect id="Rectangle 44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5A02C5" w:rsidRPr="00A75376" w:rsidRDefault="005A02C5" w:rsidP="00A75376">
                      <w:pPr>
                        <w:spacing w:line="240" w:lineRule="auto"/>
                        <w:ind w:firstLine="0"/>
                        <w:jc w:val="center"/>
                        <w:rPr>
                          <w:sz w:val="26"/>
                          <w:szCs w:val="26"/>
                        </w:rPr>
                      </w:pPr>
                      <w:r w:rsidRPr="00A75376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A75376">
                        <w:rPr>
                          <w:sz w:val="26"/>
                          <w:szCs w:val="26"/>
                        </w:rPr>
                        <w:instrText xml:space="preserve"> PAGE  \* LOWER </w:instrText>
                      </w:r>
                      <w:r w:rsidRPr="00A75376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6B0CF9">
                        <w:rPr>
                          <w:noProof/>
                          <w:sz w:val="26"/>
                          <w:szCs w:val="26"/>
                        </w:rPr>
                        <w:t>9</w:t>
                      </w:r>
                      <w:r w:rsidRPr="00A75376">
                        <w:rPr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</v:rect>
              <v:rect id="Rectangle 45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5A02C5" w:rsidRPr="00A75376" w:rsidRDefault="005A02C5" w:rsidP="00EF6CEA">
                      <w:pPr>
                        <w:spacing w:line="240" w:lineRule="auto"/>
                        <w:ind w:firstLine="0"/>
                        <w:jc w:val="center"/>
                        <w:rPr>
                          <w:caps/>
                          <w:szCs w:val="28"/>
                        </w:rPr>
                      </w:pPr>
                      <w:r>
                        <w:rPr>
                          <w:caps/>
                          <w:szCs w:val="28"/>
                          <w:lang w:val="ru-RU"/>
                        </w:rPr>
                        <w:t>К</w:t>
                      </w:r>
                      <w:r w:rsidRPr="00A75376">
                        <w:rPr>
                          <w:caps/>
                          <w:szCs w:val="28"/>
                        </w:rPr>
                        <w:t>П.</w:t>
                      </w:r>
                      <w:r>
                        <w:rPr>
                          <w:caps/>
                          <w:szCs w:val="28"/>
                        </w:rPr>
                        <w:t>121</w:t>
                      </w:r>
                      <w:r w:rsidRPr="00A75376">
                        <w:rPr>
                          <w:caps/>
                          <w:szCs w:val="28"/>
                        </w:rPr>
                        <w:t>.</w:t>
                      </w:r>
                      <w:r>
                        <w:rPr>
                          <w:caps/>
                          <w:szCs w:val="28"/>
                        </w:rPr>
                        <w:t>531.450.00.</w:t>
                      </w:r>
                      <w:r w:rsidRPr="00A75376">
                        <w:rPr>
                          <w:caps/>
                          <w:szCs w:val="28"/>
                        </w:rPr>
                        <w:t>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2C5" w:rsidRPr="000C5788" w:rsidRDefault="005A02C5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5AF8"/>
    <w:multiLevelType w:val="hybridMultilevel"/>
    <w:tmpl w:val="379A8834"/>
    <w:lvl w:ilvl="0" w:tplc="873C6C60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9B3E16"/>
    <w:multiLevelType w:val="hybridMultilevel"/>
    <w:tmpl w:val="1516475A"/>
    <w:lvl w:ilvl="0" w:tplc="853CB45A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53CB45A">
      <w:start w:val="3"/>
      <w:numFmt w:val="bullet"/>
      <w:lvlText w:val=""/>
      <w:lvlJc w:val="left"/>
      <w:pPr>
        <w:ind w:left="2869" w:hanging="360"/>
      </w:pPr>
      <w:rPr>
        <w:rFonts w:ascii="Symbol" w:eastAsia="Arial Unicode MS" w:hAnsi="Symbol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D910C8"/>
    <w:multiLevelType w:val="hybridMultilevel"/>
    <w:tmpl w:val="BE2EA5C2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6B925430">
      <w:numFmt w:val="bullet"/>
      <w:lvlText w:val="-"/>
      <w:lvlJc w:val="left"/>
      <w:pPr>
        <w:ind w:left="3049" w:hanging="360"/>
      </w:pPr>
      <w:rPr>
        <w:rFonts w:ascii="Times New Roman" w:eastAsia="Times New Roman" w:hAnsi="Times New Roman" w:cs="Times New Roman" w:hint="default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485A0B"/>
    <w:multiLevelType w:val="hybridMultilevel"/>
    <w:tmpl w:val="98A8EF98"/>
    <w:lvl w:ilvl="0" w:tplc="3D5E8B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F4284"/>
    <w:multiLevelType w:val="hybridMultilevel"/>
    <w:tmpl w:val="7F6490D4"/>
    <w:lvl w:ilvl="0" w:tplc="596E530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B717C6"/>
    <w:multiLevelType w:val="multilevel"/>
    <w:tmpl w:val="8CC280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89E17CA"/>
    <w:multiLevelType w:val="hybridMultilevel"/>
    <w:tmpl w:val="99AE3534"/>
    <w:lvl w:ilvl="0" w:tplc="853CB45A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883603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AA26A9A"/>
    <w:multiLevelType w:val="hybridMultilevel"/>
    <w:tmpl w:val="3E1640C6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1107F5C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4F2690"/>
    <w:multiLevelType w:val="hybridMultilevel"/>
    <w:tmpl w:val="D3643C4C"/>
    <w:lvl w:ilvl="0" w:tplc="FE16592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920E47"/>
    <w:multiLevelType w:val="hybridMultilevel"/>
    <w:tmpl w:val="29B675E8"/>
    <w:lvl w:ilvl="0" w:tplc="A74820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BC5FB0"/>
    <w:multiLevelType w:val="hybridMultilevel"/>
    <w:tmpl w:val="79EE4386"/>
    <w:lvl w:ilvl="0" w:tplc="A74820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6708CA"/>
    <w:multiLevelType w:val="hybridMultilevel"/>
    <w:tmpl w:val="C8FE52BE"/>
    <w:lvl w:ilvl="0" w:tplc="0B2AA9B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37ABE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64C1560"/>
    <w:multiLevelType w:val="hybridMultilevel"/>
    <w:tmpl w:val="B972DCB2"/>
    <w:lvl w:ilvl="0" w:tplc="80C0AE64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81006"/>
    <w:multiLevelType w:val="hybridMultilevel"/>
    <w:tmpl w:val="C2280F54"/>
    <w:lvl w:ilvl="0" w:tplc="853CB45A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53CB45A">
      <w:start w:val="3"/>
      <w:numFmt w:val="bullet"/>
      <w:lvlText w:val=""/>
      <w:lvlJc w:val="left"/>
      <w:pPr>
        <w:ind w:left="2869" w:hanging="360"/>
      </w:pPr>
      <w:rPr>
        <w:rFonts w:ascii="Symbol" w:eastAsia="Arial Unicode MS" w:hAnsi="Symbol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2979C3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1480329"/>
    <w:multiLevelType w:val="hybridMultilevel"/>
    <w:tmpl w:val="E43A48C4"/>
    <w:lvl w:ilvl="0" w:tplc="91421FC4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BB3AEF"/>
    <w:multiLevelType w:val="hybridMultilevel"/>
    <w:tmpl w:val="3FB689D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A52019"/>
    <w:multiLevelType w:val="hybridMultilevel"/>
    <w:tmpl w:val="84C2A576"/>
    <w:lvl w:ilvl="0" w:tplc="A74820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685DC5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0683487"/>
    <w:multiLevelType w:val="hybridMultilevel"/>
    <w:tmpl w:val="DAEABEAA"/>
    <w:lvl w:ilvl="0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2" w15:restartNumberingAfterBreak="0">
    <w:nsid w:val="61D86A1C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B2D64D3"/>
    <w:multiLevelType w:val="hybridMultilevel"/>
    <w:tmpl w:val="60A29B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3106B75"/>
    <w:multiLevelType w:val="hybridMultilevel"/>
    <w:tmpl w:val="FE081EE6"/>
    <w:lvl w:ilvl="0" w:tplc="4A2E1312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4133ADB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56A4288"/>
    <w:multiLevelType w:val="hybridMultilevel"/>
    <w:tmpl w:val="2DEC24F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095B0A"/>
    <w:multiLevelType w:val="hybridMultilevel"/>
    <w:tmpl w:val="B4AE2E48"/>
    <w:lvl w:ilvl="0" w:tplc="181E8A3C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5E321D"/>
    <w:multiLevelType w:val="hybridMultilevel"/>
    <w:tmpl w:val="D7E868AA"/>
    <w:lvl w:ilvl="0" w:tplc="D744DBDA">
      <w:start w:val="1"/>
      <w:numFmt w:val="decimal"/>
      <w:lvlText w:val="%1."/>
      <w:lvlJc w:val="left"/>
      <w:pPr>
        <w:tabs>
          <w:tab w:val="num" w:pos="1774"/>
        </w:tabs>
        <w:ind w:left="1774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0" w15:restartNumberingAfterBreak="0">
    <w:nsid w:val="7889634E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DDD58B2"/>
    <w:multiLevelType w:val="hybridMultilevel"/>
    <w:tmpl w:val="ACA854E8"/>
    <w:lvl w:ilvl="0" w:tplc="1902C1F0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9"/>
  </w:num>
  <w:num w:numId="3">
    <w:abstractNumId w:val="8"/>
  </w:num>
  <w:num w:numId="4">
    <w:abstractNumId w:val="21"/>
  </w:num>
  <w:num w:numId="5">
    <w:abstractNumId w:val="12"/>
  </w:num>
  <w:num w:numId="6">
    <w:abstractNumId w:val="6"/>
  </w:num>
  <w:num w:numId="7">
    <w:abstractNumId w:val="2"/>
  </w:num>
  <w:num w:numId="8">
    <w:abstractNumId w:val="23"/>
  </w:num>
  <w:num w:numId="9">
    <w:abstractNumId w:val="1"/>
  </w:num>
  <w:num w:numId="10">
    <w:abstractNumId w:val="15"/>
  </w:num>
  <w:num w:numId="11">
    <w:abstractNumId w:val="17"/>
  </w:num>
  <w:num w:numId="12">
    <w:abstractNumId w:val="28"/>
  </w:num>
  <w:num w:numId="13">
    <w:abstractNumId w:val="9"/>
  </w:num>
  <w:num w:numId="14">
    <w:abstractNumId w:val="14"/>
  </w:num>
  <w:num w:numId="15">
    <w:abstractNumId w:val="31"/>
  </w:num>
  <w:num w:numId="16">
    <w:abstractNumId w:val="0"/>
  </w:num>
  <w:num w:numId="17">
    <w:abstractNumId w:val="25"/>
  </w:num>
  <w:num w:numId="18">
    <w:abstractNumId w:val="16"/>
  </w:num>
  <w:num w:numId="19">
    <w:abstractNumId w:val="26"/>
  </w:num>
  <w:num w:numId="20">
    <w:abstractNumId w:val="7"/>
  </w:num>
  <w:num w:numId="21">
    <w:abstractNumId w:val="13"/>
  </w:num>
  <w:num w:numId="22">
    <w:abstractNumId w:val="30"/>
  </w:num>
  <w:num w:numId="23">
    <w:abstractNumId w:val="20"/>
  </w:num>
  <w:num w:numId="24">
    <w:abstractNumId w:val="22"/>
  </w:num>
  <w:num w:numId="25">
    <w:abstractNumId w:val="3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</w:num>
  <w:num w:numId="28">
    <w:abstractNumId w:val="24"/>
  </w:num>
  <w:num w:numId="29">
    <w:abstractNumId w:val="11"/>
  </w:num>
  <w:num w:numId="30">
    <w:abstractNumId w:val="5"/>
  </w:num>
  <w:num w:numId="31">
    <w:abstractNumId w:val="10"/>
  </w:num>
  <w:num w:numId="32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styleLockTheme/>
  <w:styleLockQFSet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B97"/>
    <w:rsid w:val="00000FC7"/>
    <w:rsid w:val="0000190F"/>
    <w:rsid w:val="000124C0"/>
    <w:rsid w:val="00014DFE"/>
    <w:rsid w:val="0002219D"/>
    <w:rsid w:val="000403E0"/>
    <w:rsid w:val="00042E5D"/>
    <w:rsid w:val="000437F7"/>
    <w:rsid w:val="000448B8"/>
    <w:rsid w:val="00045C2C"/>
    <w:rsid w:val="00046061"/>
    <w:rsid w:val="0004784C"/>
    <w:rsid w:val="00047E22"/>
    <w:rsid w:val="0005375E"/>
    <w:rsid w:val="00054188"/>
    <w:rsid w:val="000575DD"/>
    <w:rsid w:val="000579DD"/>
    <w:rsid w:val="00060CB5"/>
    <w:rsid w:val="0007224B"/>
    <w:rsid w:val="00072534"/>
    <w:rsid w:val="000727DC"/>
    <w:rsid w:val="00080FFE"/>
    <w:rsid w:val="0008293B"/>
    <w:rsid w:val="00084D57"/>
    <w:rsid w:val="00090574"/>
    <w:rsid w:val="00091F05"/>
    <w:rsid w:val="00092235"/>
    <w:rsid w:val="00092B52"/>
    <w:rsid w:val="000970DA"/>
    <w:rsid w:val="00097B9B"/>
    <w:rsid w:val="000A023D"/>
    <w:rsid w:val="000A2427"/>
    <w:rsid w:val="000A4F9C"/>
    <w:rsid w:val="000A6AD5"/>
    <w:rsid w:val="000A7301"/>
    <w:rsid w:val="000B185E"/>
    <w:rsid w:val="000B4B32"/>
    <w:rsid w:val="000B7E0D"/>
    <w:rsid w:val="000C4A2F"/>
    <w:rsid w:val="000C5AA3"/>
    <w:rsid w:val="000D34D6"/>
    <w:rsid w:val="000D63E5"/>
    <w:rsid w:val="000E6092"/>
    <w:rsid w:val="000E6F4E"/>
    <w:rsid w:val="000F3416"/>
    <w:rsid w:val="000F71B0"/>
    <w:rsid w:val="00111245"/>
    <w:rsid w:val="001207CC"/>
    <w:rsid w:val="00123997"/>
    <w:rsid w:val="00124FF4"/>
    <w:rsid w:val="001260D6"/>
    <w:rsid w:val="001276DE"/>
    <w:rsid w:val="00131BE6"/>
    <w:rsid w:val="00141AF4"/>
    <w:rsid w:val="00141C1C"/>
    <w:rsid w:val="0014221B"/>
    <w:rsid w:val="00144011"/>
    <w:rsid w:val="00152275"/>
    <w:rsid w:val="0015271F"/>
    <w:rsid w:val="00161B49"/>
    <w:rsid w:val="00166367"/>
    <w:rsid w:val="001761FB"/>
    <w:rsid w:val="00181346"/>
    <w:rsid w:val="00183BCC"/>
    <w:rsid w:val="00185774"/>
    <w:rsid w:val="00187E89"/>
    <w:rsid w:val="001908F8"/>
    <w:rsid w:val="001955CA"/>
    <w:rsid w:val="00195E15"/>
    <w:rsid w:val="00196B7B"/>
    <w:rsid w:val="001A1569"/>
    <w:rsid w:val="001B003D"/>
    <w:rsid w:val="001B4D88"/>
    <w:rsid w:val="001B6661"/>
    <w:rsid w:val="001B6A84"/>
    <w:rsid w:val="001C0039"/>
    <w:rsid w:val="001D1988"/>
    <w:rsid w:val="001D2C67"/>
    <w:rsid w:val="001D3E4B"/>
    <w:rsid w:val="001D5CCA"/>
    <w:rsid w:val="001E37F4"/>
    <w:rsid w:val="001E6937"/>
    <w:rsid w:val="001E71E0"/>
    <w:rsid w:val="001F0E6D"/>
    <w:rsid w:val="001F1949"/>
    <w:rsid w:val="001F4915"/>
    <w:rsid w:val="002032E5"/>
    <w:rsid w:val="0020370D"/>
    <w:rsid w:val="0021299E"/>
    <w:rsid w:val="00214927"/>
    <w:rsid w:val="00214C09"/>
    <w:rsid w:val="0021504D"/>
    <w:rsid w:val="00216090"/>
    <w:rsid w:val="00217058"/>
    <w:rsid w:val="002243C6"/>
    <w:rsid w:val="00230E8D"/>
    <w:rsid w:val="00237747"/>
    <w:rsid w:val="00250F25"/>
    <w:rsid w:val="00254E10"/>
    <w:rsid w:val="00255960"/>
    <w:rsid w:val="002628DE"/>
    <w:rsid w:val="0026568E"/>
    <w:rsid w:val="00266542"/>
    <w:rsid w:val="00270F0B"/>
    <w:rsid w:val="00276268"/>
    <w:rsid w:val="00276CF2"/>
    <w:rsid w:val="00285701"/>
    <w:rsid w:val="002901F0"/>
    <w:rsid w:val="00290895"/>
    <w:rsid w:val="00291A76"/>
    <w:rsid w:val="00292DEC"/>
    <w:rsid w:val="00295CBD"/>
    <w:rsid w:val="00296784"/>
    <w:rsid w:val="002A569F"/>
    <w:rsid w:val="002A7E7E"/>
    <w:rsid w:val="002B2AF2"/>
    <w:rsid w:val="002B3A0E"/>
    <w:rsid w:val="002B3B93"/>
    <w:rsid w:val="002B4F4C"/>
    <w:rsid w:val="002C1010"/>
    <w:rsid w:val="002D0BCC"/>
    <w:rsid w:val="002D1031"/>
    <w:rsid w:val="002D3224"/>
    <w:rsid w:val="002D6CB8"/>
    <w:rsid w:val="002E5A2A"/>
    <w:rsid w:val="002E6058"/>
    <w:rsid w:val="002E7387"/>
    <w:rsid w:val="002F6A99"/>
    <w:rsid w:val="002F747D"/>
    <w:rsid w:val="00302303"/>
    <w:rsid w:val="00304B33"/>
    <w:rsid w:val="0030628A"/>
    <w:rsid w:val="00307D51"/>
    <w:rsid w:val="00311EA6"/>
    <w:rsid w:val="003131C6"/>
    <w:rsid w:val="0032067C"/>
    <w:rsid w:val="00321BD9"/>
    <w:rsid w:val="00327BA2"/>
    <w:rsid w:val="003370B8"/>
    <w:rsid w:val="003512DE"/>
    <w:rsid w:val="003768A2"/>
    <w:rsid w:val="00384449"/>
    <w:rsid w:val="00387123"/>
    <w:rsid w:val="0038719A"/>
    <w:rsid w:val="00387809"/>
    <w:rsid w:val="0039275B"/>
    <w:rsid w:val="0039276B"/>
    <w:rsid w:val="00393F2F"/>
    <w:rsid w:val="00394446"/>
    <w:rsid w:val="003A581E"/>
    <w:rsid w:val="003B630B"/>
    <w:rsid w:val="003C68FE"/>
    <w:rsid w:val="003D2248"/>
    <w:rsid w:val="003D4277"/>
    <w:rsid w:val="003D571C"/>
    <w:rsid w:val="003E1E61"/>
    <w:rsid w:val="003E2529"/>
    <w:rsid w:val="003E58FE"/>
    <w:rsid w:val="00405C61"/>
    <w:rsid w:val="004065E1"/>
    <w:rsid w:val="00417ABA"/>
    <w:rsid w:val="00417C42"/>
    <w:rsid w:val="004249E8"/>
    <w:rsid w:val="004259D9"/>
    <w:rsid w:val="00426E92"/>
    <w:rsid w:val="00431343"/>
    <w:rsid w:val="004315E0"/>
    <w:rsid w:val="0043527F"/>
    <w:rsid w:val="0044096A"/>
    <w:rsid w:val="00452D80"/>
    <w:rsid w:val="00455B5E"/>
    <w:rsid w:val="004562A0"/>
    <w:rsid w:val="00456F7C"/>
    <w:rsid w:val="004610FC"/>
    <w:rsid w:val="00461D49"/>
    <w:rsid w:val="00465C5F"/>
    <w:rsid w:val="004664CC"/>
    <w:rsid w:val="00466639"/>
    <w:rsid w:val="00477A4B"/>
    <w:rsid w:val="00481653"/>
    <w:rsid w:val="00482716"/>
    <w:rsid w:val="00485965"/>
    <w:rsid w:val="00486577"/>
    <w:rsid w:val="00491FDA"/>
    <w:rsid w:val="0049205B"/>
    <w:rsid w:val="00492462"/>
    <w:rsid w:val="00492E62"/>
    <w:rsid w:val="00494D4D"/>
    <w:rsid w:val="00497594"/>
    <w:rsid w:val="004A0AF4"/>
    <w:rsid w:val="004A4D12"/>
    <w:rsid w:val="004B6D46"/>
    <w:rsid w:val="004C474B"/>
    <w:rsid w:val="004C5160"/>
    <w:rsid w:val="004C7240"/>
    <w:rsid w:val="004D1D4D"/>
    <w:rsid w:val="004D2824"/>
    <w:rsid w:val="004D6CAA"/>
    <w:rsid w:val="004D75B5"/>
    <w:rsid w:val="004E3349"/>
    <w:rsid w:val="004F3652"/>
    <w:rsid w:val="004F45DD"/>
    <w:rsid w:val="00511DB6"/>
    <w:rsid w:val="00512A33"/>
    <w:rsid w:val="00515B6A"/>
    <w:rsid w:val="00520EB2"/>
    <w:rsid w:val="00523078"/>
    <w:rsid w:val="005244F8"/>
    <w:rsid w:val="00524B92"/>
    <w:rsid w:val="005308C7"/>
    <w:rsid w:val="00530AD6"/>
    <w:rsid w:val="00533CAB"/>
    <w:rsid w:val="00536AD3"/>
    <w:rsid w:val="00540E2F"/>
    <w:rsid w:val="00542150"/>
    <w:rsid w:val="0054406E"/>
    <w:rsid w:val="005474CA"/>
    <w:rsid w:val="00554B41"/>
    <w:rsid w:val="00556616"/>
    <w:rsid w:val="005568D1"/>
    <w:rsid w:val="00563014"/>
    <w:rsid w:val="0056348F"/>
    <w:rsid w:val="00564074"/>
    <w:rsid w:val="005711FF"/>
    <w:rsid w:val="005751D0"/>
    <w:rsid w:val="00576688"/>
    <w:rsid w:val="005840C8"/>
    <w:rsid w:val="00587F6A"/>
    <w:rsid w:val="00591F85"/>
    <w:rsid w:val="005938F2"/>
    <w:rsid w:val="0059402A"/>
    <w:rsid w:val="005A02C5"/>
    <w:rsid w:val="005A0894"/>
    <w:rsid w:val="005A26A4"/>
    <w:rsid w:val="005A6B39"/>
    <w:rsid w:val="005C29FB"/>
    <w:rsid w:val="005C5F27"/>
    <w:rsid w:val="005C6409"/>
    <w:rsid w:val="005D14A7"/>
    <w:rsid w:val="005D3A2B"/>
    <w:rsid w:val="005D5054"/>
    <w:rsid w:val="005E283F"/>
    <w:rsid w:val="005E3162"/>
    <w:rsid w:val="005E39FB"/>
    <w:rsid w:val="005F1FDD"/>
    <w:rsid w:val="005F63E8"/>
    <w:rsid w:val="006012D4"/>
    <w:rsid w:val="00603682"/>
    <w:rsid w:val="006135C3"/>
    <w:rsid w:val="0061449C"/>
    <w:rsid w:val="00632BF9"/>
    <w:rsid w:val="00642BD2"/>
    <w:rsid w:val="00654653"/>
    <w:rsid w:val="00655788"/>
    <w:rsid w:val="00655FE1"/>
    <w:rsid w:val="006578DC"/>
    <w:rsid w:val="0066076D"/>
    <w:rsid w:val="00666945"/>
    <w:rsid w:val="00676CFF"/>
    <w:rsid w:val="00681573"/>
    <w:rsid w:val="0068612B"/>
    <w:rsid w:val="00691981"/>
    <w:rsid w:val="006A0969"/>
    <w:rsid w:val="006A5933"/>
    <w:rsid w:val="006A790F"/>
    <w:rsid w:val="006B0CF9"/>
    <w:rsid w:val="006B7A1F"/>
    <w:rsid w:val="006C0196"/>
    <w:rsid w:val="006C1255"/>
    <w:rsid w:val="006C236D"/>
    <w:rsid w:val="006C6FAA"/>
    <w:rsid w:val="006D602F"/>
    <w:rsid w:val="006E3E71"/>
    <w:rsid w:val="006E6DE8"/>
    <w:rsid w:val="006F4646"/>
    <w:rsid w:val="006F482E"/>
    <w:rsid w:val="006F66B6"/>
    <w:rsid w:val="00706F08"/>
    <w:rsid w:val="00710559"/>
    <w:rsid w:val="00710BDF"/>
    <w:rsid w:val="00711E44"/>
    <w:rsid w:val="007203D6"/>
    <w:rsid w:val="00721B7A"/>
    <w:rsid w:val="00726B21"/>
    <w:rsid w:val="007337D9"/>
    <w:rsid w:val="00743142"/>
    <w:rsid w:val="00746867"/>
    <w:rsid w:val="00753513"/>
    <w:rsid w:val="0075508A"/>
    <w:rsid w:val="00755C24"/>
    <w:rsid w:val="0076203D"/>
    <w:rsid w:val="007638B8"/>
    <w:rsid w:val="00765C0F"/>
    <w:rsid w:val="00770AA5"/>
    <w:rsid w:val="0077419A"/>
    <w:rsid w:val="00774638"/>
    <w:rsid w:val="00791BCE"/>
    <w:rsid w:val="007933D0"/>
    <w:rsid w:val="007A06C8"/>
    <w:rsid w:val="007A5B93"/>
    <w:rsid w:val="007A62DC"/>
    <w:rsid w:val="007A72F3"/>
    <w:rsid w:val="007B0B31"/>
    <w:rsid w:val="007B27F5"/>
    <w:rsid w:val="007B3434"/>
    <w:rsid w:val="007B5C15"/>
    <w:rsid w:val="007B68E8"/>
    <w:rsid w:val="007C090F"/>
    <w:rsid w:val="007C2A63"/>
    <w:rsid w:val="007C35EE"/>
    <w:rsid w:val="007C74F6"/>
    <w:rsid w:val="007E0A34"/>
    <w:rsid w:val="007E0DC2"/>
    <w:rsid w:val="007E19FF"/>
    <w:rsid w:val="007E2B0D"/>
    <w:rsid w:val="007E34A5"/>
    <w:rsid w:val="007E3C22"/>
    <w:rsid w:val="007F0782"/>
    <w:rsid w:val="007F1D87"/>
    <w:rsid w:val="007F266E"/>
    <w:rsid w:val="007F48A3"/>
    <w:rsid w:val="007F5A83"/>
    <w:rsid w:val="007F6888"/>
    <w:rsid w:val="00803274"/>
    <w:rsid w:val="00804617"/>
    <w:rsid w:val="00807302"/>
    <w:rsid w:val="00815A95"/>
    <w:rsid w:val="0081769D"/>
    <w:rsid w:val="00820239"/>
    <w:rsid w:val="00825678"/>
    <w:rsid w:val="00831888"/>
    <w:rsid w:val="008404BB"/>
    <w:rsid w:val="008462BF"/>
    <w:rsid w:val="00847E25"/>
    <w:rsid w:val="0085187B"/>
    <w:rsid w:val="00853598"/>
    <w:rsid w:val="00860329"/>
    <w:rsid w:val="0087037D"/>
    <w:rsid w:val="00872034"/>
    <w:rsid w:val="008845C3"/>
    <w:rsid w:val="00894F0D"/>
    <w:rsid w:val="008A0137"/>
    <w:rsid w:val="008A03BE"/>
    <w:rsid w:val="008A0DD9"/>
    <w:rsid w:val="008A3F18"/>
    <w:rsid w:val="008A5E7B"/>
    <w:rsid w:val="008B0614"/>
    <w:rsid w:val="008B5133"/>
    <w:rsid w:val="008C1A58"/>
    <w:rsid w:val="008C1CF2"/>
    <w:rsid w:val="008C436D"/>
    <w:rsid w:val="008D0A68"/>
    <w:rsid w:val="008D1B71"/>
    <w:rsid w:val="008E239D"/>
    <w:rsid w:val="008E2EE5"/>
    <w:rsid w:val="008E5A4C"/>
    <w:rsid w:val="008F576E"/>
    <w:rsid w:val="008F6EF7"/>
    <w:rsid w:val="00903CA8"/>
    <w:rsid w:val="00905165"/>
    <w:rsid w:val="0090607C"/>
    <w:rsid w:val="00907799"/>
    <w:rsid w:val="0091041E"/>
    <w:rsid w:val="0091294A"/>
    <w:rsid w:val="00917508"/>
    <w:rsid w:val="0092138C"/>
    <w:rsid w:val="00925F86"/>
    <w:rsid w:val="00946336"/>
    <w:rsid w:val="00953901"/>
    <w:rsid w:val="00953CC4"/>
    <w:rsid w:val="009543D3"/>
    <w:rsid w:val="009618A0"/>
    <w:rsid w:val="009675CD"/>
    <w:rsid w:val="00972219"/>
    <w:rsid w:val="009738DD"/>
    <w:rsid w:val="009766C1"/>
    <w:rsid w:val="0098234D"/>
    <w:rsid w:val="00987843"/>
    <w:rsid w:val="009905B2"/>
    <w:rsid w:val="00995F7C"/>
    <w:rsid w:val="009960C6"/>
    <w:rsid w:val="00997E5D"/>
    <w:rsid w:val="009A3614"/>
    <w:rsid w:val="009B76B2"/>
    <w:rsid w:val="009C2DF1"/>
    <w:rsid w:val="009C30EA"/>
    <w:rsid w:val="009C6C5A"/>
    <w:rsid w:val="009D098B"/>
    <w:rsid w:val="009D0A19"/>
    <w:rsid w:val="009D2E4A"/>
    <w:rsid w:val="009D3BED"/>
    <w:rsid w:val="009D6504"/>
    <w:rsid w:val="009D651E"/>
    <w:rsid w:val="009D6A11"/>
    <w:rsid w:val="009E1648"/>
    <w:rsid w:val="009E18DE"/>
    <w:rsid w:val="009E449D"/>
    <w:rsid w:val="009F17D2"/>
    <w:rsid w:val="009F2295"/>
    <w:rsid w:val="009F59A1"/>
    <w:rsid w:val="009F5C36"/>
    <w:rsid w:val="00A0225E"/>
    <w:rsid w:val="00A02D95"/>
    <w:rsid w:val="00A14AB0"/>
    <w:rsid w:val="00A21768"/>
    <w:rsid w:val="00A2652A"/>
    <w:rsid w:val="00A26EA7"/>
    <w:rsid w:val="00A30216"/>
    <w:rsid w:val="00A318FE"/>
    <w:rsid w:val="00A32885"/>
    <w:rsid w:val="00A33FFE"/>
    <w:rsid w:val="00A366DA"/>
    <w:rsid w:val="00A446C0"/>
    <w:rsid w:val="00A459A3"/>
    <w:rsid w:val="00A47F64"/>
    <w:rsid w:val="00A5568D"/>
    <w:rsid w:val="00A70EC5"/>
    <w:rsid w:val="00A75376"/>
    <w:rsid w:val="00A808B9"/>
    <w:rsid w:val="00A86667"/>
    <w:rsid w:val="00A873D0"/>
    <w:rsid w:val="00A9363D"/>
    <w:rsid w:val="00A94586"/>
    <w:rsid w:val="00A958B1"/>
    <w:rsid w:val="00AA08BB"/>
    <w:rsid w:val="00AA179E"/>
    <w:rsid w:val="00AB284E"/>
    <w:rsid w:val="00AB2C77"/>
    <w:rsid w:val="00AB5907"/>
    <w:rsid w:val="00AB6C1F"/>
    <w:rsid w:val="00AD3944"/>
    <w:rsid w:val="00AD60BF"/>
    <w:rsid w:val="00AE167C"/>
    <w:rsid w:val="00AE3FE1"/>
    <w:rsid w:val="00AE4B5D"/>
    <w:rsid w:val="00AF061F"/>
    <w:rsid w:val="00AF0751"/>
    <w:rsid w:val="00AF2E15"/>
    <w:rsid w:val="00AF3139"/>
    <w:rsid w:val="00B038D4"/>
    <w:rsid w:val="00B03DF3"/>
    <w:rsid w:val="00B168BA"/>
    <w:rsid w:val="00B16F4F"/>
    <w:rsid w:val="00B238EB"/>
    <w:rsid w:val="00B3467C"/>
    <w:rsid w:val="00B373E6"/>
    <w:rsid w:val="00B46FE2"/>
    <w:rsid w:val="00B6146D"/>
    <w:rsid w:val="00B64680"/>
    <w:rsid w:val="00B67E96"/>
    <w:rsid w:val="00B73C5A"/>
    <w:rsid w:val="00B73F3B"/>
    <w:rsid w:val="00B76B65"/>
    <w:rsid w:val="00B7794A"/>
    <w:rsid w:val="00B80BA3"/>
    <w:rsid w:val="00B91110"/>
    <w:rsid w:val="00B91560"/>
    <w:rsid w:val="00B956DB"/>
    <w:rsid w:val="00BB06B7"/>
    <w:rsid w:val="00BB07A7"/>
    <w:rsid w:val="00BB3265"/>
    <w:rsid w:val="00BB46CE"/>
    <w:rsid w:val="00BB5366"/>
    <w:rsid w:val="00BC44E3"/>
    <w:rsid w:val="00BC4662"/>
    <w:rsid w:val="00BC4F13"/>
    <w:rsid w:val="00BD2316"/>
    <w:rsid w:val="00BE48DF"/>
    <w:rsid w:val="00BE6B8F"/>
    <w:rsid w:val="00BF35DB"/>
    <w:rsid w:val="00BF50DF"/>
    <w:rsid w:val="00BF7FB7"/>
    <w:rsid w:val="00C04C92"/>
    <w:rsid w:val="00C10A7F"/>
    <w:rsid w:val="00C15ADA"/>
    <w:rsid w:val="00C1685A"/>
    <w:rsid w:val="00C1713C"/>
    <w:rsid w:val="00C23578"/>
    <w:rsid w:val="00C23CA2"/>
    <w:rsid w:val="00C248C3"/>
    <w:rsid w:val="00C31868"/>
    <w:rsid w:val="00C368C4"/>
    <w:rsid w:val="00C64A73"/>
    <w:rsid w:val="00C67451"/>
    <w:rsid w:val="00C7576F"/>
    <w:rsid w:val="00C77EC3"/>
    <w:rsid w:val="00C8191D"/>
    <w:rsid w:val="00C83E61"/>
    <w:rsid w:val="00C84118"/>
    <w:rsid w:val="00C842B0"/>
    <w:rsid w:val="00C846E9"/>
    <w:rsid w:val="00C908B9"/>
    <w:rsid w:val="00C921CB"/>
    <w:rsid w:val="00C92CCF"/>
    <w:rsid w:val="00C974DC"/>
    <w:rsid w:val="00CA25EC"/>
    <w:rsid w:val="00CA598A"/>
    <w:rsid w:val="00CA69C0"/>
    <w:rsid w:val="00CB2501"/>
    <w:rsid w:val="00CB4157"/>
    <w:rsid w:val="00CB4C74"/>
    <w:rsid w:val="00CC2161"/>
    <w:rsid w:val="00CC363E"/>
    <w:rsid w:val="00CD1AA2"/>
    <w:rsid w:val="00CD6F14"/>
    <w:rsid w:val="00CE261F"/>
    <w:rsid w:val="00CF7DAD"/>
    <w:rsid w:val="00D07033"/>
    <w:rsid w:val="00D20FC3"/>
    <w:rsid w:val="00D30492"/>
    <w:rsid w:val="00D30669"/>
    <w:rsid w:val="00D31353"/>
    <w:rsid w:val="00D32848"/>
    <w:rsid w:val="00D34C0A"/>
    <w:rsid w:val="00D354B1"/>
    <w:rsid w:val="00D3784E"/>
    <w:rsid w:val="00D479DC"/>
    <w:rsid w:val="00D546CF"/>
    <w:rsid w:val="00D6021B"/>
    <w:rsid w:val="00D602C9"/>
    <w:rsid w:val="00D63D63"/>
    <w:rsid w:val="00D80896"/>
    <w:rsid w:val="00D83715"/>
    <w:rsid w:val="00D83E10"/>
    <w:rsid w:val="00D84A5F"/>
    <w:rsid w:val="00DA2C06"/>
    <w:rsid w:val="00DA682E"/>
    <w:rsid w:val="00DA7FEF"/>
    <w:rsid w:val="00DB01B9"/>
    <w:rsid w:val="00DB1F5F"/>
    <w:rsid w:val="00DB5334"/>
    <w:rsid w:val="00DB7A3D"/>
    <w:rsid w:val="00DC26A6"/>
    <w:rsid w:val="00DC3152"/>
    <w:rsid w:val="00DC5B63"/>
    <w:rsid w:val="00DD0853"/>
    <w:rsid w:val="00DD12B8"/>
    <w:rsid w:val="00DE0A11"/>
    <w:rsid w:val="00DE2568"/>
    <w:rsid w:val="00DE3F61"/>
    <w:rsid w:val="00DE50CD"/>
    <w:rsid w:val="00DF152A"/>
    <w:rsid w:val="00DF398F"/>
    <w:rsid w:val="00DF42DE"/>
    <w:rsid w:val="00DF7BCA"/>
    <w:rsid w:val="00E029AE"/>
    <w:rsid w:val="00E04E58"/>
    <w:rsid w:val="00E072B4"/>
    <w:rsid w:val="00E12317"/>
    <w:rsid w:val="00E12A71"/>
    <w:rsid w:val="00E16C75"/>
    <w:rsid w:val="00E210C9"/>
    <w:rsid w:val="00E23AFC"/>
    <w:rsid w:val="00E26766"/>
    <w:rsid w:val="00E26A5E"/>
    <w:rsid w:val="00E35EDE"/>
    <w:rsid w:val="00E44A52"/>
    <w:rsid w:val="00E458FC"/>
    <w:rsid w:val="00E47A6D"/>
    <w:rsid w:val="00E47B97"/>
    <w:rsid w:val="00E50124"/>
    <w:rsid w:val="00E72A1E"/>
    <w:rsid w:val="00E80C2C"/>
    <w:rsid w:val="00E823E5"/>
    <w:rsid w:val="00E8628F"/>
    <w:rsid w:val="00E868A9"/>
    <w:rsid w:val="00E874FA"/>
    <w:rsid w:val="00E908AC"/>
    <w:rsid w:val="00E9385F"/>
    <w:rsid w:val="00E9421E"/>
    <w:rsid w:val="00E9648E"/>
    <w:rsid w:val="00E975AF"/>
    <w:rsid w:val="00EA1D0F"/>
    <w:rsid w:val="00EA253F"/>
    <w:rsid w:val="00EA4FA8"/>
    <w:rsid w:val="00EB2A0E"/>
    <w:rsid w:val="00EB2B84"/>
    <w:rsid w:val="00EB2E98"/>
    <w:rsid w:val="00EB47C5"/>
    <w:rsid w:val="00EC17A8"/>
    <w:rsid w:val="00EC1994"/>
    <w:rsid w:val="00EC6D64"/>
    <w:rsid w:val="00ED1E58"/>
    <w:rsid w:val="00ED4B37"/>
    <w:rsid w:val="00EE1858"/>
    <w:rsid w:val="00EE1F28"/>
    <w:rsid w:val="00EE484D"/>
    <w:rsid w:val="00EE560F"/>
    <w:rsid w:val="00EE7AE5"/>
    <w:rsid w:val="00EE7D10"/>
    <w:rsid w:val="00EE7E5F"/>
    <w:rsid w:val="00EF6CEA"/>
    <w:rsid w:val="00F016AD"/>
    <w:rsid w:val="00F06D18"/>
    <w:rsid w:val="00F14916"/>
    <w:rsid w:val="00F17CB4"/>
    <w:rsid w:val="00F203B2"/>
    <w:rsid w:val="00F24F9A"/>
    <w:rsid w:val="00F334AF"/>
    <w:rsid w:val="00F3505D"/>
    <w:rsid w:val="00F37FDE"/>
    <w:rsid w:val="00F405A2"/>
    <w:rsid w:val="00F524ED"/>
    <w:rsid w:val="00F52963"/>
    <w:rsid w:val="00F5330F"/>
    <w:rsid w:val="00F56E18"/>
    <w:rsid w:val="00F57B27"/>
    <w:rsid w:val="00F62C80"/>
    <w:rsid w:val="00F80C52"/>
    <w:rsid w:val="00F87044"/>
    <w:rsid w:val="00F93544"/>
    <w:rsid w:val="00F94CFB"/>
    <w:rsid w:val="00F97326"/>
    <w:rsid w:val="00FA2FE6"/>
    <w:rsid w:val="00FA5B01"/>
    <w:rsid w:val="00FB055B"/>
    <w:rsid w:val="00FB317E"/>
    <w:rsid w:val="00FC7646"/>
    <w:rsid w:val="00FD58F8"/>
    <w:rsid w:val="00FE1EB7"/>
    <w:rsid w:val="00FE244C"/>
    <w:rsid w:val="00FF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761B1"/>
  <w15:chartTrackingRefBased/>
  <w15:docId w15:val="{D442F3B2-0EDB-443B-9F42-EF374058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uiPriority="0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3578"/>
    <w:pPr>
      <w:spacing w:line="360" w:lineRule="auto"/>
      <w:ind w:firstLine="709"/>
      <w:jc w:val="both"/>
    </w:pPr>
    <w:rPr>
      <w:sz w:val="28"/>
      <w:szCs w:val="22"/>
      <w:lang w:val="uk-UA"/>
    </w:rPr>
  </w:style>
  <w:style w:type="paragraph" w:styleId="1">
    <w:name w:val="heading 1"/>
    <w:basedOn w:val="a"/>
    <w:next w:val="a"/>
    <w:link w:val="10"/>
    <w:qFormat/>
    <w:rsid w:val="006D602F"/>
    <w:pPr>
      <w:keepNext/>
      <w:spacing w:before="120" w:line="480" w:lineRule="auto"/>
      <w:ind w:firstLine="0"/>
      <w:jc w:val="center"/>
      <w:outlineLvl w:val="0"/>
    </w:pPr>
    <w:rPr>
      <w:b/>
      <w:iCs/>
      <w:caps/>
      <w:lang w:val="x-none" w:eastAsia="x-none"/>
    </w:rPr>
  </w:style>
  <w:style w:type="paragraph" w:styleId="2">
    <w:name w:val="heading 2"/>
    <w:basedOn w:val="a"/>
    <w:next w:val="a"/>
    <w:link w:val="20"/>
    <w:autoRedefine/>
    <w:qFormat/>
    <w:rsid w:val="0039275B"/>
    <w:pPr>
      <w:keepNext/>
      <w:spacing w:before="120" w:line="480" w:lineRule="auto"/>
      <w:outlineLvl w:val="1"/>
    </w:pPr>
    <w:rPr>
      <w:b/>
      <w:bCs/>
      <w:iCs/>
      <w:szCs w:val="28"/>
    </w:rPr>
  </w:style>
  <w:style w:type="paragraph" w:styleId="3">
    <w:name w:val="heading 3"/>
    <w:basedOn w:val="a"/>
    <w:next w:val="a"/>
    <w:link w:val="30"/>
    <w:autoRedefine/>
    <w:qFormat/>
    <w:rsid w:val="00B76B65"/>
    <w:pPr>
      <w:keepNext/>
      <w:outlineLvl w:val="2"/>
    </w:pPr>
    <w:rPr>
      <w:bCs/>
      <w:szCs w:val="26"/>
      <w:lang w:eastAsia="x-none"/>
    </w:rPr>
  </w:style>
  <w:style w:type="paragraph" w:styleId="7">
    <w:name w:val="heading 7"/>
    <w:basedOn w:val="a"/>
    <w:next w:val="a"/>
    <w:link w:val="70"/>
    <w:rsid w:val="00825678"/>
    <w:pPr>
      <w:spacing w:after="60"/>
      <w:outlineLvl w:val="6"/>
    </w:pPr>
    <w:rPr>
      <w:sz w:val="24"/>
      <w:szCs w:val="24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6D602F"/>
    <w:rPr>
      <w:b/>
      <w:iCs/>
      <w:caps/>
      <w:sz w:val="28"/>
      <w:szCs w:val="22"/>
    </w:rPr>
  </w:style>
  <w:style w:type="character" w:customStyle="1" w:styleId="20">
    <w:name w:val="Заголовок 2 Знак"/>
    <w:link w:val="2"/>
    <w:rsid w:val="0039275B"/>
    <w:rPr>
      <w:b/>
      <w:bCs/>
      <w:iCs/>
      <w:sz w:val="28"/>
      <w:szCs w:val="28"/>
      <w:lang w:val="uk-UA"/>
    </w:rPr>
  </w:style>
  <w:style w:type="character" w:customStyle="1" w:styleId="30">
    <w:name w:val="Заголовок 3 Знак"/>
    <w:link w:val="3"/>
    <w:rsid w:val="00B76B65"/>
    <w:rPr>
      <w:bCs/>
      <w:sz w:val="28"/>
      <w:szCs w:val="26"/>
      <w:lang w:val="uk-UA" w:eastAsia="x-none"/>
    </w:rPr>
  </w:style>
  <w:style w:type="character" w:customStyle="1" w:styleId="70">
    <w:name w:val="Заголовок 7 Знак"/>
    <w:link w:val="7"/>
    <w:rsid w:val="00825678"/>
    <w:rPr>
      <w:sz w:val="24"/>
      <w:szCs w:val="24"/>
      <w:lang w:val="uk-UA"/>
    </w:rPr>
  </w:style>
  <w:style w:type="paragraph" w:styleId="11">
    <w:name w:val="toc 1"/>
    <w:basedOn w:val="a"/>
    <w:next w:val="a"/>
    <w:autoRedefine/>
    <w:uiPriority w:val="39"/>
    <w:rsid w:val="00B03DF3"/>
    <w:pPr>
      <w:tabs>
        <w:tab w:val="right" w:leader="dot" w:pos="9923"/>
      </w:tabs>
      <w:ind w:firstLine="0"/>
    </w:pPr>
    <w:rPr>
      <w:bCs/>
      <w:caps/>
      <w:noProof/>
      <w:szCs w:val="20"/>
    </w:rPr>
  </w:style>
  <w:style w:type="paragraph" w:styleId="21">
    <w:name w:val="toc 2"/>
    <w:basedOn w:val="a"/>
    <w:next w:val="a"/>
    <w:autoRedefine/>
    <w:uiPriority w:val="39"/>
    <w:rsid w:val="00B03DF3"/>
    <w:pPr>
      <w:ind w:left="170" w:firstLine="0"/>
    </w:pPr>
    <w:rPr>
      <w:bCs/>
      <w:noProof/>
      <w:szCs w:val="28"/>
    </w:rPr>
  </w:style>
  <w:style w:type="paragraph" w:styleId="31">
    <w:name w:val="toc 3"/>
    <w:basedOn w:val="a"/>
    <w:next w:val="a"/>
    <w:autoRedefine/>
    <w:uiPriority w:val="39"/>
    <w:rsid w:val="00B03DF3"/>
    <w:pPr>
      <w:ind w:left="340" w:firstLine="0"/>
    </w:pPr>
    <w:rPr>
      <w:iCs/>
      <w:szCs w:val="20"/>
    </w:rPr>
  </w:style>
  <w:style w:type="paragraph" w:styleId="a3">
    <w:name w:val="caption"/>
    <w:basedOn w:val="a"/>
    <w:next w:val="a"/>
    <w:rsid w:val="00825678"/>
    <w:rPr>
      <w:b/>
      <w:bCs/>
      <w:sz w:val="20"/>
      <w:szCs w:val="20"/>
    </w:rPr>
  </w:style>
  <w:style w:type="paragraph" w:styleId="a4">
    <w:name w:val="Title"/>
    <w:basedOn w:val="a"/>
    <w:link w:val="a5"/>
    <w:rsid w:val="00825678"/>
    <w:rPr>
      <w:b/>
      <w:sz w:val="24"/>
      <w:szCs w:val="20"/>
      <w:lang w:eastAsia="x-none"/>
    </w:rPr>
  </w:style>
  <w:style w:type="character" w:customStyle="1" w:styleId="a5">
    <w:name w:val="Заголовок Знак"/>
    <w:link w:val="a4"/>
    <w:rsid w:val="00825678"/>
    <w:rPr>
      <w:b/>
      <w:sz w:val="24"/>
      <w:lang w:val="uk-UA"/>
    </w:rPr>
  </w:style>
  <w:style w:type="paragraph" w:styleId="a6">
    <w:name w:val="Subtitle"/>
    <w:basedOn w:val="a"/>
    <w:link w:val="a7"/>
    <w:rsid w:val="00825678"/>
    <w:rPr>
      <w:b/>
      <w:bCs/>
      <w:szCs w:val="28"/>
      <w:lang w:eastAsia="x-none"/>
    </w:rPr>
  </w:style>
  <w:style w:type="character" w:customStyle="1" w:styleId="a7">
    <w:name w:val="Подзаголовок Знак"/>
    <w:link w:val="a6"/>
    <w:rsid w:val="00825678"/>
    <w:rPr>
      <w:b/>
      <w:bCs/>
      <w:sz w:val="28"/>
      <w:szCs w:val="28"/>
      <w:lang w:val="uk-UA"/>
    </w:rPr>
  </w:style>
  <w:style w:type="paragraph" w:styleId="a8">
    <w:name w:val="TOC Heading"/>
    <w:basedOn w:val="1"/>
    <w:next w:val="a"/>
    <w:uiPriority w:val="39"/>
    <w:rsid w:val="00825678"/>
    <w:pPr>
      <w:keepLines/>
      <w:spacing w:before="480" w:line="276" w:lineRule="auto"/>
      <w:outlineLvl w:val="9"/>
    </w:pPr>
    <w:rPr>
      <w:rFonts w:ascii="Cambria" w:hAnsi="Cambria"/>
      <w:bCs/>
      <w:iCs w:val="0"/>
      <w:color w:val="365F91"/>
      <w:szCs w:val="28"/>
      <w:lang w:eastAsia="en-US"/>
    </w:rPr>
  </w:style>
  <w:style w:type="paragraph" w:customStyle="1" w:styleId="1095">
    <w:name w:val="Стиль Текст1 + По ширине Первая строка:  095 см"/>
    <w:basedOn w:val="a"/>
    <w:rsid w:val="006C1255"/>
    <w:pPr>
      <w:spacing w:before="120" w:after="280" w:line="240" w:lineRule="exact"/>
      <w:ind w:firstLine="540"/>
    </w:pPr>
    <w:rPr>
      <w:i/>
      <w:szCs w:val="20"/>
      <w:lang w:val="en-US" w:eastAsia="en-US"/>
    </w:rPr>
  </w:style>
  <w:style w:type="paragraph" w:styleId="a9">
    <w:name w:val="header"/>
    <w:basedOn w:val="a"/>
    <w:link w:val="aa"/>
    <w:uiPriority w:val="99"/>
    <w:unhideWhenUsed/>
    <w:rsid w:val="006C1255"/>
    <w:pPr>
      <w:tabs>
        <w:tab w:val="center" w:pos="4677"/>
        <w:tab w:val="right" w:pos="9355"/>
      </w:tabs>
      <w:ind w:firstLine="720"/>
    </w:pPr>
    <w:rPr>
      <w:rFonts w:ascii="Bookman Old Style" w:hAnsi="Bookman Old Style"/>
      <w:szCs w:val="24"/>
      <w:lang w:eastAsia="x-none"/>
    </w:rPr>
  </w:style>
  <w:style w:type="character" w:customStyle="1" w:styleId="aa">
    <w:name w:val="Верхний колонтитул Знак"/>
    <w:link w:val="a9"/>
    <w:uiPriority w:val="99"/>
    <w:rsid w:val="006C1255"/>
    <w:rPr>
      <w:rFonts w:ascii="Bookman Old Style" w:hAnsi="Bookman Old Style"/>
      <w:sz w:val="28"/>
      <w:szCs w:val="24"/>
      <w:lang w:val="uk-UA"/>
    </w:rPr>
  </w:style>
  <w:style w:type="paragraph" w:styleId="ab">
    <w:name w:val="footer"/>
    <w:basedOn w:val="a"/>
    <w:link w:val="ac"/>
    <w:uiPriority w:val="99"/>
    <w:unhideWhenUsed/>
    <w:rsid w:val="006C1255"/>
    <w:pPr>
      <w:tabs>
        <w:tab w:val="center" w:pos="4677"/>
        <w:tab w:val="right" w:pos="9355"/>
      </w:tabs>
      <w:ind w:firstLine="720"/>
    </w:pPr>
    <w:rPr>
      <w:rFonts w:ascii="Bookman Old Style" w:hAnsi="Bookman Old Style"/>
      <w:szCs w:val="24"/>
      <w:lang w:eastAsia="x-none"/>
    </w:rPr>
  </w:style>
  <w:style w:type="character" w:customStyle="1" w:styleId="ac">
    <w:name w:val="Нижний колонтитул Знак"/>
    <w:link w:val="ab"/>
    <w:uiPriority w:val="99"/>
    <w:rsid w:val="006C1255"/>
    <w:rPr>
      <w:rFonts w:ascii="Bookman Old Style" w:hAnsi="Bookman Old Style"/>
      <w:sz w:val="28"/>
      <w:szCs w:val="24"/>
      <w:lang w:val="uk-UA"/>
    </w:rPr>
  </w:style>
  <w:style w:type="paragraph" w:styleId="ad">
    <w:name w:val="Balloon Text"/>
    <w:basedOn w:val="a"/>
    <w:link w:val="ae"/>
    <w:uiPriority w:val="99"/>
    <w:semiHidden/>
    <w:unhideWhenUsed/>
    <w:rsid w:val="006C1255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e">
    <w:name w:val="Текст выноски Знак"/>
    <w:link w:val="ad"/>
    <w:uiPriority w:val="99"/>
    <w:semiHidden/>
    <w:rsid w:val="006C1255"/>
    <w:rPr>
      <w:rFonts w:ascii="Tahoma" w:hAnsi="Tahoma" w:cs="Tahoma"/>
      <w:sz w:val="16"/>
      <w:szCs w:val="16"/>
    </w:rPr>
  </w:style>
  <w:style w:type="character" w:styleId="af">
    <w:name w:val="Hyperlink"/>
    <w:uiPriority w:val="99"/>
    <w:unhideWhenUsed/>
    <w:rsid w:val="00EC1994"/>
    <w:rPr>
      <w:color w:val="0000FF"/>
      <w:u w:val="single"/>
    </w:rPr>
  </w:style>
  <w:style w:type="paragraph" w:styleId="af0">
    <w:name w:val="Body Text"/>
    <w:basedOn w:val="a"/>
    <w:link w:val="af1"/>
    <w:rsid w:val="0000190F"/>
    <w:pPr>
      <w:spacing w:line="240" w:lineRule="auto"/>
      <w:ind w:firstLine="0"/>
    </w:pPr>
    <w:rPr>
      <w:b/>
      <w:sz w:val="24"/>
      <w:szCs w:val="20"/>
      <w:lang w:eastAsia="x-none"/>
    </w:rPr>
  </w:style>
  <w:style w:type="character" w:customStyle="1" w:styleId="af1">
    <w:name w:val="Основной текст Знак"/>
    <w:link w:val="af0"/>
    <w:rsid w:val="0000190F"/>
    <w:rPr>
      <w:b/>
      <w:sz w:val="24"/>
      <w:lang w:val="uk-UA"/>
    </w:rPr>
  </w:style>
  <w:style w:type="paragraph" w:styleId="af2">
    <w:name w:val="List Paragraph"/>
    <w:basedOn w:val="a"/>
    <w:uiPriority w:val="34"/>
    <w:rsid w:val="00417C42"/>
    <w:pPr>
      <w:ind w:left="720"/>
      <w:contextualSpacing/>
    </w:pPr>
  </w:style>
  <w:style w:type="character" w:customStyle="1" w:styleId="apple-style-span">
    <w:name w:val="apple-style-span"/>
    <w:basedOn w:val="a0"/>
    <w:rsid w:val="00417C42"/>
  </w:style>
  <w:style w:type="character" w:customStyle="1" w:styleId="apple-converted-space">
    <w:name w:val="apple-converted-space"/>
    <w:basedOn w:val="a0"/>
    <w:rsid w:val="00417C42"/>
  </w:style>
  <w:style w:type="paragraph" w:styleId="HTML">
    <w:name w:val="HTML Preformatted"/>
    <w:basedOn w:val="a"/>
    <w:link w:val="HTML0"/>
    <w:rsid w:val="00997E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rsid w:val="00997E5D"/>
    <w:rPr>
      <w:rFonts w:ascii="Courier New" w:hAnsi="Courier New" w:cs="Courier New"/>
    </w:rPr>
  </w:style>
  <w:style w:type="character" w:customStyle="1" w:styleId="htmltxt1">
    <w:name w:val="html_txt1"/>
    <w:rsid w:val="00997E5D"/>
    <w:rPr>
      <w:color w:val="000000"/>
    </w:rPr>
  </w:style>
  <w:style w:type="paragraph" w:styleId="22">
    <w:name w:val="Body Text Indent 2"/>
    <w:basedOn w:val="a"/>
    <w:link w:val="23"/>
    <w:uiPriority w:val="99"/>
    <w:unhideWhenUsed/>
    <w:rsid w:val="002F747D"/>
    <w:pPr>
      <w:spacing w:after="120" w:line="480" w:lineRule="auto"/>
      <w:ind w:left="283"/>
    </w:pPr>
    <w:rPr>
      <w:lang w:val="x-none" w:eastAsia="x-none"/>
    </w:rPr>
  </w:style>
  <w:style w:type="character" w:customStyle="1" w:styleId="23">
    <w:name w:val="Основной текст с отступом 2 Знак"/>
    <w:link w:val="22"/>
    <w:uiPriority w:val="99"/>
    <w:rsid w:val="002F747D"/>
    <w:rPr>
      <w:sz w:val="28"/>
      <w:szCs w:val="22"/>
    </w:rPr>
  </w:style>
  <w:style w:type="character" w:styleId="af3">
    <w:name w:val="Emphasis"/>
    <w:rsid w:val="0014221B"/>
    <w:rPr>
      <w:i/>
      <w:iCs/>
    </w:rPr>
  </w:style>
  <w:style w:type="character" w:customStyle="1" w:styleId="FontStyle44">
    <w:name w:val="Font Style44"/>
    <w:uiPriority w:val="99"/>
    <w:rsid w:val="00D07033"/>
    <w:rPr>
      <w:rFonts w:ascii="Times New Roman" w:hAnsi="Times New Roman" w:cs="Times New Roman"/>
      <w:sz w:val="24"/>
      <w:szCs w:val="24"/>
    </w:rPr>
  </w:style>
  <w:style w:type="paragraph" w:customStyle="1" w:styleId="western">
    <w:name w:val="western"/>
    <w:basedOn w:val="a"/>
    <w:rsid w:val="00F56E18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ko-KR"/>
    </w:rPr>
  </w:style>
  <w:style w:type="paragraph" w:styleId="HTML1">
    <w:name w:val="HTML Address"/>
    <w:basedOn w:val="a"/>
    <w:link w:val="HTML2"/>
    <w:uiPriority w:val="99"/>
    <w:rsid w:val="009E449D"/>
    <w:pPr>
      <w:spacing w:line="240" w:lineRule="auto"/>
      <w:ind w:firstLine="0"/>
      <w:jc w:val="left"/>
    </w:pPr>
    <w:rPr>
      <w:rFonts w:eastAsia="Batang"/>
      <w:i/>
      <w:iCs/>
      <w:sz w:val="24"/>
      <w:szCs w:val="24"/>
      <w:lang w:val="ru-RU" w:eastAsia="ko-KR"/>
    </w:rPr>
  </w:style>
  <w:style w:type="paragraph" w:styleId="af4">
    <w:name w:val="Body Text Indent"/>
    <w:basedOn w:val="a"/>
    <w:rsid w:val="00EA4FA8"/>
    <w:pPr>
      <w:spacing w:after="120" w:line="240" w:lineRule="auto"/>
      <w:ind w:left="283" w:firstLine="0"/>
      <w:jc w:val="left"/>
    </w:pPr>
    <w:rPr>
      <w:sz w:val="24"/>
      <w:szCs w:val="24"/>
    </w:rPr>
  </w:style>
  <w:style w:type="paragraph" w:styleId="af5">
    <w:name w:val="Normal (Web)"/>
    <w:basedOn w:val="a"/>
    <w:uiPriority w:val="99"/>
    <w:rsid w:val="009C30EA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ko-KR"/>
    </w:rPr>
  </w:style>
  <w:style w:type="character" w:customStyle="1" w:styleId="HTML2">
    <w:name w:val="Адрес HTML Знак"/>
    <w:link w:val="HTML1"/>
    <w:uiPriority w:val="99"/>
    <w:rsid w:val="00EB2E98"/>
    <w:rPr>
      <w:rFonts w:eastAsia="Batang"/>
      <w:i/>
      <w:iCs/>
      <w:sz w:val="24"/>
      <w:szCs w:val="24"/>
      <w:lang w:val="ru-RU" w:eastAsia="ko-KR"/>
    </w:rPr>
  </w:style>
  <w:style w:type="character" w:styleId="af6">
    <w:name w:val="Strong"/>
    <w:uiPriority w:val="22"/>
    <w:rsid w:val="005C6409"/>
    <w:rPr>
      <w:b/>
      <w:bCs/>
    </w:rPr>
  </w:style>
  <w:style w:type="paragraph" w:customStyle="1" w:styleId="TNR14">
    <w:name w:val="TNR 14"/>
    <w:basedOn w:val="a"/>
    <w:rsid w:val="00C10A7F"/>
    <w:pPr>
      <w:spacing w:line="276" w:lineRule="auto"/>
      <w:ind w:firstLine="0"/>
      <w:jc w:val="left"/>
    </w:pPr>
    <w:rPr>
      <w:szCs w:val="28"/>
      <w:lang w:bidi="en-US"/>
    </w:rPr>
  </w:style>
  <w:style w:type="character" w:customStyle="1" w:styleId="ACRONYM">
    <w:name w:val="ACRONYM"/>
    <w:rsid w:val="00452D80"/>
  </w:style>
  <w:style w:type="paragraph" w:customStyle="1" w:styleId="Standard">
    <w:name w:val="Standard"/>
    <w:rsid w:val="00417ABA"/>
    <w:pPr>
      <w:suppressAutoHyphens/>
      <w:autoSpaceDN w:val="0"/>
      <w:spacing w:line="360" w:lineRule="auto"/>
      <w:ind w:firstLine="709"/>
      <w:jc w:val="both"/>
      <w:textAlignment w:val="baseline"/>
    </w:pPr>
    <w:rPr>
      <w:kern w:val="3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9633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4394">
          <w:marLeft w:val="0"/>
          <w:marRight w:val="0"/>
          <w:marTop w:val="2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8618">
              <w:marLeft w:val="2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2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3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9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developer.android.com/docs" TargetMode="External"/><Relationship Id="rId47" Type="http://schemas.openxmlformats.org/officeDocument/2006/relationships/header" Target="header6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5.xml"/><Relationship Id="rId45" Type="http://schemas.openxmlformats.org/officeDocument/2006/relationships/hyperlink" Target="https://standards.ieee.org/standard/29148-2011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oter" Target="footer8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www.w3schools.com/java/default.as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stackoverflow.com/" TargetMode="External"/><Relationship Id="rId48" Type="http://schemas.openxmlformats.org/officeDocument/2006/relationships/footer" Target="footer7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material.io/design" TargetMode="External"/><Relationship Id="rId20" Type="http://schemas.openxmlformats.org/officeDocument/2006/relationships/image" Target="media/image4.png"/><Relationship Id="rId41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\Application%20Data\Microsoft\&#1064;&#1072;&#1073;&#1083;&#1086;&#1085;&#1099;\&#1054;&#1092;&#1086;&#1088;&#1084;&#1083;&#1077;&#1085;&#1085;&#1103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C740DC-F40B-447A-84A3-B1B201FCD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Оформлення.dot</Template>
  <TotalTime>1202</TotalTime>
  <Pages>38</Pages>
  <Words>7459</Words>
  <Characters>42518</Characters>
  <Application>Microsoft Office Word</Application>
  <DocSecurity>0</DocSecurity>
  <Lines>354</Lines>
  <Paragraphs>99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ДЕРЖАВНИЙ ВИЩИЙ НАВЧАЛЬНИЙ ЗАКЛАД</vt:lpstr>
      <vt:lpstr>ДЕРЖАВНИЙ ВИЩИЙ НАВЧАЛЬНИЙ ЗАКЛАД</vt:lpstr>
      <vt:lpstr>ДЕРЖАВНИЙ ВИЩИЙ НАВЧАЛЬНИЙ ЗАКЛАД</vt:lpstr>
    </vt:vector>
  </TitlesOfParts>
  <Company>Ya Blondinko Edition</Company>
  <LinksUpToDate>false</LinksUpToDate>
  <CharactersWithSpaces>49878</CharactersWithSpaces>
  <SharedDoc>false</SharedDoc>
  <HLinks>
    <vt:vector size="198" baseType="variant">
      <vt:variant>
        <vt:i4>655453</vt:i4>
      </vt:variant>
      <vt:variant>
        <vt:i4>186</vt:i4>
      </vt:variant>
      <vt:variant>
        <vt:i4>0</vt:i4>
      </vt:variant>
      <vt:variant>
        <vt:i4>5</vt:i4>
      </vt:variant>
      <vt:variant>
        <vt:lpwstr>http://habrahabr.ru/post/140719/</vt:lpwstr>
      </vt:variant>
      <vt:variant>
        <vt:lpwstr/>
      </vt:variant>
      <vt:variant>
        <vt:i4>3014689</vt:i4>
      </vt:variant>
      <vt:variant>
        <vt:i4>183</vt:i4>
      </vt:variant>
      <vt:variant>
        <vt:i4>0</vt:i4>
      </vt:variant>
      <vt:variant>
        <vt:i4>5</vt:i4>
      </vt:variant>
      <vt:variant>
        <vt:lpwstr>http://databases.about.com/od/development/</vt:lpwstr>
      </vt:variant>
      <vt:variant>
        <vt:lpwstr/>
      </vt:variant>
      <vt:variant>
        <vt:i4>5636222</vt:i4>
      </vt:variant>
      <vt:variant>
        <vt:i4>180</vt:i4>
      </vt:variant>
      <vt:variant>
        <vt:i4>0</vt:i4>
      </vt:variant>
      <vt:variant>
        <vt:i4>5</vt:i4>
      </vt:variant>
      <vt:variant>
        <vt:lpwstr>http://docwiki.embarcadero.com/Libraries/XE5/en/Main_Page</vt:lpwstr>
      </vt:variant>
      <vt:variant>
        <vt:lpwstr/>
      </vt:variant>
      <vt:variant>
        <vt:i4>1114163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_Toc410754247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_Toc410754246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_Toc410754245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_Toc410754244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_Toc410754243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_Toc410754242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_Toc410754241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_Toc410754240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_Toc410754239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_Toc410754238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_Toc410754237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_Toc410754236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_Toc410754235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_Toc410754234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_Toc410754233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_Toc410754232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_Toc410754231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_Toc410754230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_Toc410754229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_Toc410754228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_Toc410754227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_Toc410754226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_Toc410754225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_Toc410754224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_Toc410754223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_Toc410754222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_Toc410754221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_Toc410754220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_Toc410754219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_Toc410754218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ДЕРЖАВНИЙ ВИЩИЙ НАВЧАЛЬНИЙ ЗАКЛАД</dc:title>
  <dc:subject/>
  <dc:creator>Админ</dc:creator>
  <cp:keywords/>
  <cp:lastModifiedBy>Admin</cp:lastModifiedBy>
  <cp:revision>66</cp:revision>
  <cp:lastPrinted>2016-12-22T11:34:00Z</cp:lastPrinted>
  <dcterms:created xsi:type="dcterms:W3CDTF">2020-04-06T21:43:00Z</dcterms:created>
  <dcterms:modified xsi:type="dcterms:W3CDTF">2020-06-09T06:43:00Z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ranslated">
    <vt:bool>true</vt:bool>
  </property>
  <property fmtid="{D5CDD505-2E9C-101B-9397-08002B2CF9AE}" pid="3" name="Direction">
    <vt:lpwstr>RusUkr**</vt:lpwstr>
  </property>
</Properties>
</file>